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CDBC9" w14:textId="77777777" w:rsidR="00180425" w:rsidRDefault="00000000">
      <w:r>
        <w:rPr>
          <w:noProof/>
        </w:rPr>
        <w:drawing>
          <wp:anchor distT="0" distB="0" distL="114300" distR="114300" simplePos="0" relativeHeight="251667968" behindDoc="0" locked="0" layoutInCell="1" allowOverlap="1" wp14:anchorId="4CF516DF" wp14:editId="76BEA76B">
            <wp:simplePos x="0" y="0"/>
            <wp:positionH relativeFrom="column">
              <wp:posOffset>-1173480</wp:posOffset>
            </wp:positionH>
            <wp:positionV relativeFrom="paragraph">
              <wp:posOffset>-929640</wp:posOffset>
            </wp:positionV>
            <wp:extent cx="7585075" cy="706120"/>
            <wp:effectExtent l="0" t="0" r="4445" b="0"/>
            <wp:wrapSquare wrapText="bothSides"/>
            <wp:docPr id="3" name="Picture 3"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ngwing.com (13)"/>
                    <pic:cNvPicPr>
                      <a:picLocks noChangeAspect="1"/>
                    </pic:cNvPicPr>
                  </pic:nvPicPr>
                  <pic:blipFill>
                    <a:blip r:embed="rId7"/>
                    <a:srcRect b="32972"/>
                    <a:stretch>
                      <a:fillRect/>
                    </a:stretch>
                  </pic:blipFill>
                  <pic:spPr>
                    <a:xfrm>
                      <a:off x="0" y="0"/>
                      <a:ext cx="7585075" cy="706120"/>
                    </a:xfrm>
                    <a:prstGeom prst="rect">
                      <a:avLst/>
                    </a:prstGeom>
                  </pic:spPr>
                </pic:pic>
              </a:graphicData>
            </a:graphic>
          </wp:anchor>
        </w:drawing>
      </w:r>
      <w:r>
        <w:rPr>
          <w:noProof/>
        </w:rPr>
        <mc:AlternateContent>
          <mc:Choice Requires="wps">
            <w:drawing>
              <wp:anchor distT="0" distB="0" distL="114300" distR="114300" simplePos="0" relativeHeight="251618816" behindDoc="0" locked="0" layoutInCell="1" allowOverlap="1" wp14:anchorId="23C2D436" wp14:editId="3A2E42BC">
                <wp:simplePos x="0" y="0"/>
                <wp:positionH relativeFrom="column">
                  <wp:posOffset>215900</wp:posOffset>
                </wp:positionH>
                <wp:positionV relativeFrom="paragraph">
                  <wp:posOffset>-96520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E1CE16" w14:textId="77777777" w:rsidR="00180425" w:rsidRDefault="00000000">
                            <w:pPr>
                              <w:rPr>
                                <w:b/>
                                <w:bCs/>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bCs/>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DOCUMENTATION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type w14:anchorId="23C2D436" id="_x0000_t202" coordsize="21600,21600" o:spt="202" path="m,l,21600r21600,l21600,xe">
                <v:stroke joinstyle="miter"/>
                <v:path gradientshapeok="t" o:connecttype="rect"/>
              </v:shapetype>
              <v:shape id="Text Box 2" o:spid="_x0000_s1026" type="#_x0000_t202" style="position:absolute;margin-left:17pt;margin-top:-7.6pt;width:2in;height:2in;z-index:251618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" filled="f" stroked="f" strokeweight=".5pt">
                <v:textbox style="mso-fit-shape-to-text:t">
                  <w:txbxContent>
                    <w:p w14:paraId="37E1CE16" w14:textId="77777777" w:rsidR="00180425" w:rsidRDefault="00000000">
                      <w:pPr>
                        <w:rPr>
                          <w:b/>
                          <w:bCs/>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bCs/>
                          <w:color w:val="4472C4"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DOCUMENTATION</w:t>
                      </w:r>
                    </w:p>
                  </w:txbxContent>
                </v:textbox>
              </v:shape>
            </w:pict>
          </mc:Fallback>
        </mc:AlternateContent>
      </w:r>
    </w:p>
    <w:p w14:paraId="31F8AE13" w14:textId="77777777" w:rsidR="00180425" w:rsidRDefault="00180425"/>
    <w:p w14:paraId="2C3AD2B7" w14:textId="77777777" w:rsidR="00180425" w:rsidRDefault="00180425"/>
    <w:p w14:paraId="67B278B7" w14:textId="77777777" w:rsidR="00180425" w:rsidRDefault="00180425"/>
    <w:p w14:paraId="44CDF433" w14:textId="77777777" w:rsidR="00180425" w:rsidRDefault="00180425"/>
    <w:p w14:paraId="2C1E1BB3" w14:textId="77777777" w:rsidR="00180425" w:rsidRDefault="00180425"/>
    <w:p w14:paraId="1A196D55" w14:textId="77777777" w:rsidR="00180425" w:rsidRDefault="00000000">
      <w:r>
        <w:rPr>
          <w:noProof/>
        </w:rPr>
        <mc:AlternateContent>
          <mc:Choice Requires="wps">
            <w:drawing>
              <wp:anchor distT="0" distB="0" distL="114300" distR="114300" simplePos="0" relativeHeight="251628032" behindDoc="0" locked="0" layoutInCell="1" allowOverlap="1" wp14:anchorId="1F678FF1" wp14:editId="1C7C5D8F">
                <wp:simplePos x="0" y="0"/>
                <wp:positionH relativeFrom="column">
                  <wp:posOffset>-273050</wp:posOffset>
                </wp:positionH>
                <wp:positionV relativeFrom="paragraph">
                  <wp:posOffset>114300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B7E2BE"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Certificate Of Completion: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1F678FF1" id="Text Box 24" o:spid="_x0000_s1027" type="#_x0000_t202" style="position:absolute;margin-left:-21.5pt;margin-top:9pt;width:2in;height:2in;z-index:25162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" filled="f" stroked="f" strokeweight=".5pt">
                <v:textbox style="mso-fit-shape-to-text:t">
                  <w:txbxContent>
                    <w:p w14:paraId="1DB7E2BE"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Certificate Of Completion:</w:t>
                      </w:r>
                    </w:p>
                  </w:txbxContent>
                </v:textbox>
              </v:shape>
            </w:pict>
          </mc:Fallback>
        </mc:AlternateContent>
      </w:r>
    </w:p>
    <w:p w14:paraId="5C841E68" w14:textId="77777777" w:rsidR="00180425" w:rsidRDefault="00180425"/>
    <w:p w14:paraId="538F7564" w14:textId="77777777" w:rsidR="00180425" w:rsidRDefault="00180425"/>
    <w:p w14:paraId="41974F9A" w14:textId="77777777" w:rsidR="00180425" w:rsidRDefault="00180425"/>
    <w:p w14:paraId="64D58B5A" w14:textId="21150003" w:rsidR="00180425" w:rsidRDefault="00F25EF1">
      <w:r>
        <w:rPr>
          <w:noProof/>
        </w:rPr>
        <mc:AlternateContent>
          <mc:Choice Requires="wps">
            <w:drawing>
              <wp:anchor distT="0" distB="0" distL="114300" distR="114300" simplePos="0" relativeHeight="251616768" behindDoc="0" locked="0" layoutInCell="1" allowOverlap="1" wp14:anchorId="0D639C29" wp14:editId="022E5172">
                <wp:simplePos x="0" y="0"/>
                <wp:positionH relativeFrom="column">
                  <wp:posOffset>-228600</wp:posOffset>
                </wp:positionH>
                <wp:positionV relativeFrom="paragraph">
                  <wp:posOffset>183514</wp:posOffset>
                </wp:positionV>
                <wp:extent cx="4003040" cy="2924175"/>
                <wp:effectExtent l="0" t="0" r="0" b="0"/>
                <wp:wrapNone/>
                <wp:docPr id="5" name="Text Box 5"/>
                <wp:cNvGraphicFramePr/>
                <a:graphic xmlns:a="http://schemas.openxmlformats.org/drawingml/2006/main">
                  <a:graphicData uri="http://schemas.microsoft.com/office/word/2010/wordprocessingShape">
                    <wps:wsp>
                      <wps:cNvSpPr txBox="1"/>
                      <wps:spPr>
                        <a:xfrm>
                          <a:off x="0" y="0"/>
                          <a:ext cx="4003040" cy="2924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52DD1A" w14:textId="77777777" w:rsidR="00180425" w:rsidRDefault="00000000">
                            <w:pPr>
                              <w:rPr>
                                <w:b/>
                                <w:bCs/>
                                <w:color w:val="4472C4" w:themeColor="accent5"/>
                                <w:sz w:val="44"/>
                                <w:szCs w:val="44"/>
                                <w:u w:val="single"/>
                              </w:rPr>
                            </w:pPr>
                            <w:r>
                              <w:rPr>
                                <w:b/>
                                <w:bCs/>
                                <w:color w:val="4472C4" w:themeColor="accent5"/>
                                <w:sz w:val="44"/>
                                <w:szCs w:val="44"/>
                                <w:u w:val="single"/>
                              </w:rPr>
                              <w:t xml:space="preserve">GROUP </w:t>
                            </w:r>
                            <w:proofErr w:type="gramStart"/>
                            <w:r>
                              <w:rPr>
                                <w:b/>
                                <w:bCs/>
                                <w:color w:val="4472C4" w:themeColor="accent5"/>
                                <w:sz w:val="44"/>
                                <w:szCs w:val="44"/>
                                <w:u w:val="single"/>
                              </w:rPr>
                              <w:t>MEMBERS :</w:t>
                            </w:r>
                            <w:proofErr w:type="gramEnd"/>
                            <w:r>
                              <w:rPr>
                                <w:b/>
                                <w:bCs/>
                                <w:color w:val="4472C4" w:themeColor="accent5"/>
                                <w:sz w:val="44"/>
                                <w:szCs w:val="44"/>
                                <w:u w:val="single"/>
                              </w:rPr>
                              <w:t xml:space="preserve"> </w:t>
                            </w:r>
                          </w:p>
                          <w:p w14:paraId="21F900F2" w14:textId="77777777" w:rsidR="00180425" w:rsidRDefault="00180425">
                            <w:pPr>
                              <w:rPr>
                                <w:b/>
                                <w:bCs/>
                                <w:sz w:val="44"/>
                                <w:szCs w:val="44"/>
                              </w:rPr>
                            </w:pPr>
                          </w:p>
                          <w:p w14:paraId="68A5F6DD" w14:textId="77777777" w:rsidR="00180425" w:rsidRDefault="00000000">
                            <w:pPr>
                              <w:rPr>
                                <w:b/>
                                <w:bCs/>
                                <w:sz w:val="44"/>
                                <w:szCs w:val="44"/>
                              </w:rPr>
                            </w:pPr>
                            <w:r>
                              <w:rPr>
                                <w:b/>
                                <w:bCs/>
                                <w:sz w:val="44"/>
                                <w:szCs w:val="44"/>
                              </w:rPr>
                              <w:t>Usman Ahmed -- (STD1422606)</w:t>
                            </w:r>
                          </w:p>
                          <w:p w14:paraId="41FC69E8" w14:textId="30DE3190" w:rsidR="00180425" w:rsidRDefault="00F25EF1">
                            <w:pPr>
                              <w:rPr>
                                <w:b/>
                                <w:bCs/>
                                <w:sz w:val="44"/>
                                <w:szCs w:val="44"/>
                              </w:rPr>
                            </w:pPr>
                            <w:r>
                              <w:rPr>
                                <w:b/>
                                <w:bCs/>
                                <w:sz w:val="44"/>
                                <w:szCs w:val="44"/>
                              </w:rPr>
                              <w:t>Darakhshan -- (STD1420161)</w:t>
                            </w:r>
                          </w:p>
                          <w:p w14:paraId="0B77B929" w14:textId="20A07B3B" w:rsidR="00180425" w:rsidRDefault="00F25EF1">
                            <w:pPr>
                              <w:rPr>
                                <w:b/>
                                <w:bCs/>
                                <w:sz w:val="44"/>
                                <w:szCs w:val="44"/>
                              </w:rPr>
                            </w:pPr>
                            <w:r>
                              <w:rPr>
                                <w:b/>
                                <w:bCs/>
                                <w:sz w:val="44"/>
                                <w:szCs w:val="44"/>
                              </w:rPr>
                              <w:t>Aiman Naseem -- (STD1361994)</w:t>
                            </w:r>
                          </w:p>
                          <w:p w14:paraId="0B06FF23" w14:textId="240E62E3" w:rsidR="00180425" w:rsidRDefault="00F25EF1">
                            <w:pPr>
                              <w:rPr>
                                <w:b/>
                                <w:bCs/>
                                <w:sz w:val="44"/>
                                <w:szCs w:val="44"/>
                              </w:rPr>
                            </w:pPr>
                            <w:r>
                              <w:rPr>
                                <w:b/>
                                <w:bCs/>
                                <w:sz w:val="44"/>
                                <w:szCs w:val="44"/>
                              </w:rPr>
                              <w:t>Rayyan Ahmed -- (STD1362292)</w:t>
                            </w:r>
                          </w:p>
                          <w:p w14:paraId="1379B755" w14:textId="49A76658" w:rsidR="00F25EF1" w:rsidRDefault="00F25EF1">
                            <w:pPr>
                              <w:rPr>
                                <w:b/>
                                <w:bCs/>
                                <w:sz w:val="44"/>
                                <w:szCs w:val="44"/>
                              </w:rPr>
                            </w:pPr>
                            <w:r>
                              <w:rPr>
                                <w:b/>
                                <w:bCs/>
                                <w:sz w:val="44"/>
                                <w:szCs w:val="44"/>
                              </w:rPr>
                              <w:t>Daniyal Arif -- (STD1361887)</w:t>
                            </w:r>
                          </w:p>
                          <w:p w14:paraId="3A012BBD" w14:textId="06C46CFE" w:rsidR="00F25EF1" w:rsidRDefault="00F25EF1" w:rsidP="00F25EF1">
                            <w:pPr>
                              <w:rPr>
                                <w:b/>
                                <w:bCs/>
                                <w:sz w:val="44"/>
                                <w:szCs w:val="44"/>
                              </w:rPr>
                            </w:pPr>
                            <w:r>
                              <w:rPr>
                                <w:b/>
                                <w:bCs/>
                                <w:sz w:val="44"/>
                                <w:szCs w:val="44"/>
                              </w:rPr>
                              <w:t>Umair Ahmed -- (STD1</w:t>
                            </w:r>
                            <w:r w:rsidR="00F320A6">
                              <w:rPr>
                                <w:b/>
                                <w:bCs/>
                                <w:sz w:val="44"/>
                                <w:szCs w:val="44"/>
                              </w:rPr>
                              <w:t>403138</w:t>
                            </w:r>
                            <w:r>
                              <w:rPr>
                                <w:b/>
                                <w:bCs/>
                                <w:sz w:val="44"/>
                                <w:szCs w:val="44"/>
                              </w:rPr>
                              <w:t>)</w:t>
                            </w:r>
                          </w:p>
                          <w:p w14:paraId="6F3B602F" w14:textId="59F7C8CD" w:rsidR="00F25EF1" w:rsidRDefault="00F25EF1">
                            <w:pPr>
                              <w:rPr>
                                <w:b/>
                                <w:bCs/>
                                <w:sz w:val="44"/>
                                <w:szCs w:val="44"/>
                              </w:rPr>
                            </w:pPr>
                          </w:p>
                          <w:p w14:paraId="0AF19430" w14:textId="77777777" w:rsidR="00F25EF1" w:rsidRDefault="00F25EF1">
                            <w:pPr>
                              <w:rPr>
                                <w:b/>
                                <w:bCs/>
                                <w:sz w:val="44"/>
                                <w:szCs w:val="44"/>
                              </w:rPr>
                            </w:pPr>
                          </w:p>
                          <w:p w14:paraId="26769FC2" w14:textId="77777777" w:rsidR="00180425" w:rsidRDefault="00180425">
                            <w:pPr>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D639C29" id="Text Box 5" o:spid="_x0000_s1028" type="#_x0000_t202" style="position:absolute;margin-left:-18pt;margin-top:14.45pt;width:315.2pt;height:230.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" filled="f" stroked="f" strokeweight=".5pt">
                <v:textbox>
                  <w:txbxContent>
                    <w:p w14:paraId="4C52DD1A" w14:textId="77777777" w:rsidR="00180425" w:rsidRDefault="00000000">
                      <w:pPr>
                        <w:rPr>
                          <w:b/>
                          <w:bCs/>
                          <w:color w:val="4472C4" w:themeColor="accent5"/>
                          <w:sz w:val="44"/>
                          <w:szCs w:val="44"/>
                          <w:u w:val="single"/>
                        </w:rPr>
                      </w:pPr>
                      <w:r>
                        <w:rPr>
                          <w:b/>
                          <w:bCs/>
                          <w:color w:val="4472C4" w:themeColor="accent5"/>
                          <w:sz w:val="44"/>
                          <w:szCs w:val="44"/>
                          <w:u w:val="single"/>
                        </w:rPr>
                        <w:t xml:space="preserve">GROUP </w:t>
                      </w:r>
                      <w:proofErr w:type="gramStart"/>
                      <w:r>
                        <w:rPr>
                          <w:b/>
                          <w:bCs/>
                          <w:color w:val="4472C4" w:themeColor="accent5"/>
                          <w:sz w:val="44"/>
                          <w:szCs w:val="44"/>
                          <w:u w:val="single"/>
                        </w:rPr>
                        <w:t>MEMBERS :</w:t>
                      </w:r>
                      <w:proofErr w:type="gramEnd"/>
                      <w:r>
                        <w:rPr>
                          <w:b/>
                          <w:bCs/>
                          <w:color w:val="4472C4" w:themeColor="accent5"/>
                          <w:sz w:val="44"/>
                          <w:szCs w:val="44"/>
                          <w:u w:val="single"/>
                        </w:rPr>
                        <w:t xml:space="preserve"> </w:t>
                      </w:r>
                    </w:p>
                    <w:p w14:paraId="21F900F2" w14:textId="77777777" w:rsidR="00180425" w:rsidRDefault="00180425">
                      <w:pPr>
                        <w:rPr>
                          <w:b/>
                          <w:bCs/>
                          <w:sz w:val="44"/>
                          <w:szCs w:val="44"/>
                        </w:rPr>
                      </w:pPr>
                    </w:p>
                    <w:p w14:paraId="68A5F6DD" w14:textId="77777777" w:rsidR="00180425" w:rsidRDefault="00000000">
                      <w:pPr>
                        <w:rPr>
                          <w:b/>
                          <w:bCs/>
                          <w:sz w:val="44"/>
                          <w:szCs w:val="44"/>
                        </w:rPr>
                      </w:pPr>
                      <w:r>
                        <w:rPr>
                          <w:b/>
                          <w:bCs/>
                          <w:sz w:val="44"/>
                          <w:szCs w:val="44"/>
                        </w:rPr>
                        <w:t>Usman Ahmed -- (STD1422606)</w:t>
                      </w:r>
                    </w:p>
                    <w:p w14:paraId="41FC69E8" w14:textId="30DE3190" w:rsidR="00180425" w:rsidRDefault="00F25EF1">
                      <w:pPr>
                        <w:rPr>
                          <w:b/>
                          <w:bCs/>
                          <w:sz w:val="44"/>
                          <w:szCs w:val="44"/>
                        </w:rPr>
                      </w:pPr>
                      <w:r>
                        <w:rPr>
                          <w:b/>
                          <w:bCs/>
                          <w:sz w:val="44"/>
                          <w:szCs w:val="44"/>
                        </w:rPr>
                        <w:t>Darakhshan -- (STD1420161)</w:t>
                      </w:r>
                    </w:p>
                    <w:p w14:paraId="0B77B929" w14:textId="20A07B3B" w:rsidR="00180425" w:rsidRDefault="00F25EF1">
                      <w:pPr>
                        <w:rPr>
                          <w:b/>
                          <w:bCs/>
                          <w:sz w:val="44"/>
                          <w:szCs w:val="44"/>
                        </w:rPr>
                      </w:pPr>
                      <w:r>
                        <w:rPr>
                          <w:b/>
                          <w:bCs/>
                          <w:sz w:val="44"/>
                          <w:szCs w:val="44"/>
                        </w:rPr>
                        <w:t>Aiman Naseem -- (STD1361994)</w:t>
                      </w:r>
                    </w:p>
                    <w:p w14:paraId="0B06FF23" w14:textId="240E62E3" w:rsidR="00180425" w:rsidRDefault="00F25EF1">
                      <w:pPr>
                        <w:rPr>
                          <w:b/>
                          <w:bCs/>
                          <w:sz w:val="44"/>
                          <w:szCs w:val="44"/>
                        </w:rPr>
                      </w:pPr>
                      <w:r>
                        <w:rPr>
                          <w:b/>
                          <w:bCs/>
                          <w:sz w:val="44"/>
                          <w:szCs w:val="44"/>
                        </w:rPr>
                        <w:t>Rayyan Ahmed -- (STD1362292)</w:t>
                      </w:r>
                    </w:p>
                    <w:p w14:paraId="1379B755" w14:textId="49A76658" w:rsidR="00F25EF1" w:rsidRDefault="00F25EF1">
                      <w:pPr>
                        <w:rPr>
                          <w:b/>
                          <w:bCs/>
                          <w:sz w:val="44"/>
                          <w:szCs w:val="44"/>
                        </w:rPr>
                      </w:pPr>
                      <w:r>
                        <w:rPr>
                          <w:b/>
                          <w:bCs/>
                          <w:sz w:val="44"/>
                          <w:szCs w:val="44"/>
                        </w:rPr>
                        <w:t>Daniyal Arif -- (STD1361887)</w:t>
                      </w:r>
                    </w:p>
                    <w:p w14:paraId="3A012BBD" w14:textId="06C46CFE" w:rsidR="00F25EF1" w:rsidRDefault="00F25EF1" w:rsidP="00F25EF1">
                      <w:pPr>
                        <w:rPr>
                          <w:b/>
                          <w:bCs/>
                          <w:sz w:val="44"/>
                          <w:szCs w:val="44"/>
                        </w:rPr>
                      </w:pPr>
                      <w:r>
                        <w:rPr>
                          <w:b/>
                          <w:bCs/>
                          <w:sz w:val="44"/>
                          <w:szCs w:val="44"/>
                        </w:rPr>
                        <w:t>Umair Ahmed -- (STD1</w:t>
                      </w:r>
                      <w:r w:rsidR="00F320A6">
                        <w:rPr>
                          <w:b/>
                          <w:bCs/>
                          <w:sz w:val="44"/>
                          <w:szCs w:val="44"/>
                        </w:rPr>
                        <w:t>403138</w:t>
                      </w:r>
                      <w:r>
                        <w:rPr>
                          <w:b/>
                          <w:bCs/>
                          <w:sz w:val="44"/>
                          <w:szCs w:val="44"/>
                        </w:rPr>
                        <w:t>)</w:t>
                      </w:r>
                    </w:p>
                    <w:p w14:paraId="6F3B602F" w14:textId="59F7C8CD" w:rsidR="00F25EF1" w:rsidRDefault="00F25EF1">
                      <w:pPr>
                        <w:rPr>
                          <w:b/>
                          <w:bCs/>
                          <w:sz w:val="44"/>
                          <w:szCs w:val="44"/>
                        </w:rPr>
                      </w:pPr>
                    </w:p>
                    <w:p w14:paraId="0AF19430" w14:textId="77777777" w:rsidR="00F25EF1" w:rsidRDefault="00F25EF1">
                      <w:pPr>
                        <w:rPr>
                          <w:b/>
                          <w:bCs/>
                          <w:sz w:val="44"/>
                          <w:szCs w:val="44"/>
                        </w:rPr>
                      </w:pPr>
                    </w:p>
                    <w:p w14:paraId="26769FC2" w14:textId="77777777" w:rsidR="00180425" w:rsidRDefault="00180425">
                      <w:pPr>
                        <w:rPr>
                          <w:b/>
                          <w:bCs/>
                          <w:sz w:val="32"/>
                          <w:szCs w:val="32"/>
                        </w:rPr>
                      </w:pPr>
                    </w:p>
                  </w:txbxContent>
                </v:textbox>
              </v:shape>
            </w:pict>
          </mc:Fallback>
        </mc:AlternateContent>
      </w:r>
    </w:p>
    <w:p w14:paraId="6F4FF5AD" w14:textId="3082B2E0" w:rsidR="00180425" w:rsidRDefault="00180425"/>
    <w:p w14:paraId="6990E2F5" w14:textId="77777777" w:rsidR="00180425" w:rsidRDefault="00180425"/>
    <w:p w14:paraId="765FCD9B" w14:textId="77777777" w:rsidR="00180425" w:rsidRDefault="00000000">
      <w:r>
        <w:rPr>
          <w:noProof/>
        </w:rPr>
        <w:drawing>
          <wp:anchor distT="0" distB="0" distL="114300" distR="114300" simplePos="0" relativeHeight="251619840" behindDoc="1" locked="0" layoutInCell="1" allowOverlap="1" wp14:anchorId="2EE37C7F" wp14:editId="1BC2E743">
            <wp:simplePos x="0" y="0"/>
            <wp:positionH relativeFrom="column">
              <wp:posOffset>3872865</wp:posOffset>
            </wp:positionH>
            <wp:positionV relativeFrom="paragraph">
              <wp:posOffset>99695</wp:posOffset>
            </wp:positionV>
            <wp:extent cx="2076450" cy="2106295"/>
            <wp:effectExtent l="5080" t="0" r="0" b="1276985"/>
            <wp:wrapThrough wrapText="bothSides">
              <wp:wrapPolygon edited="0">
                <wp:start x="8032" y="0"/>
                <wp:lineTo x="6923" y="313"/>
                <wp:lineTo x="6606" y="781"/>
                <wp:lineTo x="6923" y="2501"/>
                <wp:lineTo x="3593" y="2657"/>
                <wp:lineTo x="1057" y="3751"/>
                <wp:lineTo x="1057" y="5001"/>
                <wp:lineTo x="264" y="6564"/>
                <wp:lineTo x="-53" y="7345"/>
                <wp:lineTo x="-53" y="9690"/>
                <wp:lineTo x="5020" y="10002"/>
                <wp:lineTo x="264" y="12659"/>
                <wp:lineTo x="-53" y="12972"/>
                <wp:lineTo x="423" y="15003"/>
                <wp:lineTo x="1691" y="17504"/>
                <wp:lineTo x="1691" y="18754"/>
                <wp:lineTo x="7874" y="20005"/>
                <wp:lineTo x="7240" y="20473"/>
                <wp:lineTo x="7240" y="20786"/>
                <wp:lineTo x="10727" y="22505"/>
                <wp:lineTo x="8032" y="22661"/>
                <wp:lineTo x="7081" y="23287"/>
                <wp:lineTo x="7081" y="25006"/>
                <wp:lineTo x="3752" y="25006"/>
                <wp:lineTo x="1215" y="26100"/>
                <wp:lineTo x="1215" y="27506"/>
                <wp:lineTo x="106" y="30007"/>
                <wp:lineTo x="-53" y="31257"/>
                <wp:lineTo x="2642" y="32507"/>
                <wp:lineTo x="5496" y="32507"/>
                <wp:lineTo x="5020" y="34539"/>
                <wp:lineTo x="15483" y="34539"/>
                <wp:lineTo x="16434" y="32507"/>
                <wp:lineTo x="21190" y="32507"/>
                <wp:lineTo x="21508" y="31101"/>
                <wp:lineTo x="21508" y="30007"/>
                <wp:lineTo x="20081" y="27506"/>
                <wp:lineTo x="20239" y="26569"/>
                <wp:lineTo x="17703" y="25318"/>
                <wp:lineTo x="14532" y="25006"/>
                <wp:lineTo x="14849" y="23287"/>
                <wp:lineTo x="13739" y="22661"/>
                <wp:lineTo x="11996" y="22505"/>
                <wp:lineTo x="14849" y="20786"/>
                <wp:lineTo x="14691" y="20005"/>
                <wp:lineTo x="15483" y="20005"/>
                <wp:lineTo x="19288" y="17973"/>
                <wp:lineTo x="19447" y="17504"/>
                <wp:lineTo x="21190" y="15003"/>
                <wp:lineTo x="21508" y="13128"/>
                <wp:lineTo x="21508" y="12347"/>
                <wp:lineTo x="18971" y="11253"/>
                <wp:lineTo x="15483" y="10002"/>
                <wp:lineTo x="18337" y="10002"/>
                <wp:lineTo x="21349" y="8752"/>
                <wp:lineTo x="21190" y="7502"/>
                <wp:lineTo x="20239" y="5001"/>
                <wp:lineTo x="18178" y="2344"/>
                <wp:lineTo x="13581" y="313"/>
                <wp:lineTo x="12313" y="0"/>
                <wp:lineTo x="8032" y="0"/>
              </wp:wrapPolygon>
            </wp:wrapThrough>
            <wp:docPr id="7" name="Picture 7" descr="pngwing.co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ngwing.com (3)"/>
                    <pic:cNvPicPr>
                      <a:picLocks noChangeAspect="1"/>
                    </pic:cNvPicPr>
                  </pic:nvPicPr>
                  <pic:blipFill>
                    <a:blip r:embed="rId8"/>
                    <a:stretch>
                      <a:fillRect/>
                    </a:stretch>
                  </pic:blipFill>
                  <pic:spPr>
                    <a:xfrm>
                      <a:off x="0" y="0"/>
                      <a:ext cx="2076450" cy="2106295"/>
                    </a:xfrm>
                    <a:prstGeom prst="rect">
                      <a:avLst/>
                    </a:prstGeom>
                    <a:effectLst>
                      <a:reflection blurRad="6350" stA="50000" endA="300" endPos="55500" dist="101600" dir="5400000" sy="-100000" algn="bl" rotWithShape="0"/>
                    </a:effectLst>
                  </pic:spPr>
                </pic:pic>
              </a:graphicData>
            </a:graphic>
          </wp:anchor>
        </w:drawing>
      </w:r>
      <w:r>
        <w:t xml:space="preserve">                                                                              </w:t>
      </w:r>
    </w:p>
    <w:p w14:paraId="545FB622" w14:textId="77777777" w:rsidR="00180425" w:rsidRDefault="00180425"/>
    <w:p w14:paraId="76DB15E2" w14:textId="77777777" w:rsidR="00180425" w:rsidRDefault="00180425"/>
    <w:p w14:paraId="4DE36FA5" w14:textId="77777777" w:rsidR="00180425" w:rsidRDefault="00180425"/>
    <w:p w14:paraId="293EE030" w14:textId="77777777" w:rsidR="00180425" w:rsidRDefault="00180425"/>
    <w:p w14:paraId="6C2B63B5" w14:textId="77777777" w:rsidR="00180425" w:rsidRDefault="00180425"/>
    <w:p w14:paraId="579D0187" w14:textId="77777777" w:rsidR="00180425" w:rsidRDefault="00180425"/>
    <w:p w14:paraId="3D506BBD" w14:textId="77777777" w:rsidR="00180425" w:rsidRDefault="00180425"/>
    <w:p w14:paraId="51420761" w14:textId="77777777" w:rsidR="00180425" w:rsidRDefault="00180425"/>
    <w:p w14:paraId="6D21E648" w14:textId="77777777" w:rsidR="00180425" w:rsidRDefault="00180425"/>
    <w:p w14:paraId="488C5463" w14:textId="77777777" w:rsidR="00180425" w:rsidRDefault="00180425"/>
    <w:p w14:paraId="4A8E3A19" w14:textId="77777777" w:rsidR="00180425" w:rsidRDefault="00180425"/>
    <w:p w14:paraId="4D57ACA5" w14:textId="77777777" w:rsidR="00180425" w:rsidRDefault="00180425"/>
    <w:p w14:paraId="37870E6F" w14:textId="77777777" w:rsidR="00180425" w:rsidRDefault="00000000">
      <w:r>
        <w:rPr>
          <w:noProof/>
        </w:rPr>
        <mc:AlternateContent>
          <mc:Choice Requires="wps">
            <w:drawing>
              <wp:anchor distT="0" distB="0" distL="114300" distR="114300" simplePos="0" relativeHeight="251620864" behindDoc="1" locked="0" layoutInCell="1" allowOverlap="1" wp14:anchorId="7416D260" wp14:editId="1F2EBB53">
                <wp:simplePos x="0" y="0"/>
                <wp:positionH relativeFrom="column">
                  <wp:posOffset>-240030</wp:posOffset>
                </wp:positionH>
                <wp:positionV relativeFrom="paragraph">
                  <wp:posOffset>70485</wp:posOffset>
                </wp:positionV>
                <wp:extent cx="4427220" cy="41910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42722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3E522A9" w14:textId="77777777" w:rsidR="00F25EF1" w:rsidRDefault="00F25EF1">
                            <w:pPr>
                              <w:rPr>
                                <w:b/>
                                <w:bCs/>
                                <w:color w:val="4472C4" w:themeColor="accent5"/>
                                <w:sz w:val="44"/>
                                <w:szCs w:val="44"/>
                                <w:u w:val="single"/>
                              </w:rPr>
                            </w:pPr>
                          </w:p>
                          <w:p w14:paraId="07E3A8EB" w14:textId="77777777" w:rsidR="00F25EF1" w:rsidRDefault="00F25EF1">
                            <w:pPr>
                              <w:rPr>
                                <w:b/>
                                <w:bCs/>
                                <w:color w:val="4472C4" w:themeColor="accent5"/>
                                <w:sz w:val="44"/>
                                <w:szCs w:val="44"/>
                                <w:u w:val="single"/>
                              </w:rPr>
                            </w:pPr>
                          </w:p>
                          <w:p w14:paraId="4F779A26" w14:textId="4C19208C" w:rsidR="00180425" w:rsidRDefault="00000000">
                            <w:pPr>
                              <w:rPr>
                                <w:b/>
                                <w:bCs/>
                                <w:sz w:val="44"/>
                                <w:szCs w:val="44"/>
                              </w:rPr>
                            </w:pPr>
                            <w:r>
                              <w:rPr>
                                <w:b/>
                                <w:bCs/>
                                <w:color w:val="4472C4" w:themeColor="accent5"/>
                                <w:sz w:val="44"/>
                                <w:szCs w:val="44"/>
                                <w:u w:val="single"/>
                              </w:rPr>
                              <w:t>PROJECT:</w:t>
                            </w:r>
                            <w:r>
                              <w:rPr>
                                <w:b/>
                                <w:bCs/>
                                <w:sz w:val="44"/>
                                <w:szCs w:val="44"/>
                              </w:rPr>
                              <w:t xml:space="preserve"> </w:t>
                            </w:r>
                            <w:proofErr w:type="spellStart"/>
                            <w:r w:rsidR="00F25EF1">
                              <w:rPr>
                                <w:b/>
                                <w:bCs/>
                                <w:sz w:val="44"/>
                                <w:szCs w:val="44"/>
                              </w:rPr>
                              <w:t>Tourm</w:t>
                            </w:r>
                            <w:proofErr w:type="spellEnd"/>
                            <w:r w:rsidR="00F25EF1">
                              <w:rPr>
                                <w:b/>
                                <w:bCs/>
                                <w:sz w:val="44"/>
                                <w:szCs w:val="44"/>
                              </w:rPr>
                              <w:t xml:space="preserve"> Expense Voyage</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7416D260" id="Text Box 8" o:spid="_x0000_s1029" type="#_x0000_t202" style="position:absolute;margin-left:-18.9pt;margin-top:5.55pt;width:348.6pt;height:330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" filled="f" stroked="f" strokeweight=".5pt">
                <v:textbox style="mso-fit-shape-to-text:t">
                  <w:txbxContent>
                    <w:p w14:paraId="43E522A9" w14:textId="77777777" w:rsidR="00F25EF1" w:rsidRDefault="00F25EF1">
                      <w:pPr>
                        <w:rPr>
                          <w:b/>
                          <w:bCs/>
                          <w:color w:val="4472C4" w:themeColor="accent5"/>
                          <w:sz w:val="44"/>
                          <w:szCs w:val="44"/>
                          <w:u w:val="single"/>
                        </w:rPr>
                      </w:pPr>
                    </w:p>
                    <w:p w14:paraId="07E3A8EB" w14:textId="77777777" w:rsidR="00F25EF1" w:rsidRDefault="00F25EF1">
                      <w:pPr>
                        <w:rPr>
                          <w:b/>
                          <w:bCs/>
                          <w:color w:val="4472C4" w:themeColor="accent5"/>
                          <w:sz w:val="44"/>
                          <w:szCs w:val="44"/>
                          <w:u w:val="single"/>
                        </w:rPr>
                      </w:pPr>
                    </w:p>
                    <w:p w14:paraId="4F779A26" w14:textId="4C19208C" w:rsidR="00180425" w:rsidRDefault="00000000">
                      <w:pPr>
                        <w:rPr>
                          <w:b/>
                          <w:bCs/>
                          <w:sz w:val="44"/>
                          <w:szCs w:val="44"/>
                        </w:rPr>
                      </w:pPr>
                      <w:r>
                        <w:rPr>
                          <w:b/>
                          <w:bCs/>
                          <w:color w:val="4472C4" w:themeColor="accent5"/>
                          <w:sz w:val="44"/>
                          <w:szCs w:val="44"/>
                          <w:u w:val="single"/>
                        </w:rPr>
                        <w:t>PROJECT:</w:t>
                      </w:r>
                      <w:r>
                        <w:rPr>
                          <w:b/>
                          <w:bCs/>
                          <w:sz w:val="44"/>
                          <w:szCs w:val="44"/>
                        </w:rPr>
                        <w:t xml:space="preserve"> </w:t>
                      </w:r>
                      <w:proofErr w:type="spellStart"/>
                      <w:r w:rsidR="00F25EF1">
                        <w:rPr>
                          <w:b/>
                          <w:bCs/>
                          <w:sz w:val="44"/>
                          <w:szCs w:val="44"/>
                        </w:rPr>
                        <w:t>Tourm</w:t>
                      </w:r>
                      <w:proofErr w:type="spellEnd"/>
                      <w:r w:rsidR="00F25EF1">
                        <w:rPr>
                          <w:b/>
                          <w:bCs/>
                          <w:sz w:val="44"/>
                          <w:szCs w:val="44"/>
                        </w:rPr>
                        <w:t xml:space="preserve"> Expense Voyage</w:t>
                      </w:r>
                    </w:p>
                  </w:txbxContent>
                </v:textbox>
              </v:shape>
            </w:pict>
          </mc:Fallback>
        </mc:AlternateContent>
      </w:r>
    </w:p>
    <w:p w14:paraId="53417FA8" w14:textId="77777777" w:rsidR="00180425" w:rsidRDefault="00180425"/>
    <w:p w14:paraId="12CB26E0" w14:textId="77777777" w:rsidR="00180425" w:rsidRDefault="00180425"/>
    <w:p w14:paraId="169F26DC" w14:textId="77777777" w:rsidR="00180425" w:rsidRDefault="00180425"/>
    <w:p w14:paraId="72A28456" w14:textId="77777777" w:rsidR="00180425" w:rsidRDefault="00180425"/>
    <w:p w14:paraId="5FBBBCD8" w14:textId="77777777" w:rsidR="00180425" w:rsidRDefault="00180425"/>
    <w:p w14:paraId="40488FFF" w14:textId="77777777" w:rsidR="00180425" w:rsidRDefault="00180425"/>
    <w:p w14:paraId="3AC90832" w14:textId="77777777" w:rsidR="00180425" w:rsidRDefault="00180425"/>
    <w:p w14:paraId="4D4C48D8" w14:textId="77777777" w:rsidR="00180425" w:rsidRDefault="00180425"/>
    <w:p w14:paraId="029368C7" w14:textId="77777777" w:rsidR="00180425" w:rsidRDefault="00180425"/>
    <w:p w14:paraId="6C2759C1" w14:textId="77777777" w:rsidR="00180425" w:rsidRDefault="00000000">
      <w:r>
        <w:rPr>
          <w:noProof/>
        </w:rPr>
        <w:drawing>
          <wp:anchor distT="0" distB="0" distL="114300" distR="114300" simplePos="0" relativeHeight="251623936" behindDoc="1" locked="0" layoutInCell="1" allowOverlap="1" wp14:anchorId="2F53C4EA" wp14:editId="04DE31C5">
            <wp:simplePos x="0" y="0"/>
            <wp:positionH relativeFrom="column">
              <wp:posOffset>-189865</wp:posOffset>
            </wp:positionH>
            <wp:positionV relativeFrom="paragraph">
              <wp:posOffset>41275</wp:posOffset>
            </wp:positionV>
            <wp:extent cx="3302000" cy="1896745"/>
            <wp:effectExtent l="0" t="0" r="0" b="0"/>
            <wp:wrapThrough wrapText="bothSides">
              <wp:wrapPolygon edited="0">
                <wp:start x="7577" y="2083"/>
                <wp:lineTo x="6779" y="3124"/>
                <wp:lineTo x="6380" y="4165"/>
                <wp:lineTo x="6580" y="4859"/>
                <wp:lineTo x="2791" y="5033"/>
                <wp:lineTo x="3988" y="7636"/>
                <wp:lineTo x="1495" y="9025"/>
                <wp:lineTo x="897" y="9545"/>
                <wp:lineTo x="498" y="12149"/>
                <wp:lineTo x="698" y="13190"/>
                <wp:lineTo x="299" y="13884"/>
                <wp:lineTo x="100" y="16835"/>
                <wp:lineTo x="299" y="19264"/>
                <wp:lineTo x="1396" y="20479"/>
                <wp:lineTo x="1794" y="20826"/>
                <wp:lineTo x="2592" y="20826"/>
                <wp:lineTo x="15652" y="20479"/>
                <wp:lineTo x="19938" y="20132"/>
                <wp:lineTo x="19839" y="18744"/>
                <wp:lineTo x="20636" y="15967"/>
                <wp:lineTo x="20337" y="12669"/>
                <wp:lineTo x="19041" y="10587"/>
                <wp:lineTo x="18543" y="10240"/>
                <wp:lineTo x="17845" y="8330"/>
                <wp:lineTo x="17446" y="7636"/>
                <wp:lineTo x="18244" y="7463"/>
                <wp:lineTo x="17945" y="5554"/>
                <wp:lineTo x="15153" y="4859"/>
                <wp:lineTo x="15751" y="3297"/>
                <wp:lineTo x="14754" y="2603"/>
                <wp:lineTo x="8274" y="2083"/>
                <wp:lineTo x="7577" y="2083"/>
              </wp:wrapPolygon>
            </wp:wrapThrough>
            <wp:docPr id="11" name="Picture 11" descr="C:\Users\Danish laptop\Downloads\pngwing.com (6).pngpngwing.co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Danish laptop\Downloads\pngwing.com (6).pngpngwing.com (6)"/>
                    <pic:cNvPicPr>
                      <a:picLocks noChangeAspect="1"/>
                    </pic:cNvPicPr>
                  </pic:nvPicPr>
                  <pic:blipFill>
                    <a:blip r:embed="rId9"/>
                    <a:srcRect l="55" r="-1924"/>
                    <a:stretch>
                      <a:fillRect/>
                    </a:stretch>
                  </pic:blipFill>
                  <pic:spPr>
                    <a:xfrm>
                      <a:off x="0" y="0"/>
                      <a:ext cx="3302000" cy="1896745"/>
                    </a:xfrm>
                    <a:prstGeom prst="rect">
                      <a:avLst/>
                    </a:prstGeom>
                    <a:effectLst/>
                  </pic:spPr>
                </pic:pic>
              </a:graphicData>
            </a:graphic>
          </wp:anchor>
        </w:drawing>
      </w:r>
    </w:p>
    <w:p w14:paraId="3CAB3B8D" w14:textId="77777777" w:rsidR="00180425" w:rsidRDefault="00180425"/>
    <w:p w14:paraId="10185323" w14:textId="77777777" w:rsidR="00180425" w:rsidRDefault="00000000">
      <w:r>
        <w:rPr>
          <w:noProof/>
        </w:rPr>
        <mc:AlternateContent>
          <mc:Choice Requires="wps">
            <w:drawing>
              <wp:anchor distT="0" distB="0" distL="114300" distR="114300" simplePos="0" relativeHeight="251622912" behindDoc="0" locked="0" layoutInCell="1" allowOverlap="1" wp14:anchorId="51FE7CB5" wp14:editId="32F890F7">
                <wp:simplePos x="0" y="0"/>
                <wp:positionH relativeFrom="column">
                  <wp:posOffset>3514725</wp:posOffset>
                </wp:positionH>
                <wp:positionV relativeFrom="paragraph">
                  <wp:posOffset>92710</wp:posOffset>
                </wp:positionV>
                <wp:extent cx="2095500" cy="41910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09550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54E92D" w14:textId="77777777" w:rsidR="00180425" w:rsidRDefault="00000000">
                            <w:pPr>
                              <w:jc w:val="right"/>
                              <w:rPr>
                                <w:b/>
                                <w:bCs/>
                                <w:color w:val="4472C4" w:themeColor="accent5"/>
                                <w:sz w:val="36"/>
                                <w:szCs w:val="36"/>
                              </w:rPr>
                            </w:pPr>
                            <w:r>
                              <w:rPr>
                                <w:b/>
                                <w:bCs/>
                                <w:color w:val="4472C4" w:themeColor="accent5"/>
                                <w:sz w:val="36"/>
                                <w:szCs w:val="36"/>
                                <w:u w:val="single"/>
                              </w:rPr>
                              <w:t>Start Date:</w:t>
                            </w:r>
                            <w:r>
                              <w:rPr>
                                <w:b/>
                                <w:bCs/>
                                <w:color w:val="4472C4" w:themeColor="accent5"/>
                                <w:sz w:val="36"/>
                                <w:szCs w:val="36"/>
                              </w:rPr>
                              <w:t xml:space="preserve"> </w:t>
                            </w:r>
                          </w:p>
                          <w:p w14:paraId="1F823FD0" w14:textId="29AA6113" w:rsidR="00180425" w:rsidRDefault="00F25EF1">
                            <w:pPr>
                              <w:jc w:val="right"/>
                              <w:rPr>
                                <w:b/>
                                <w:bCs/>
                                <w:sz w:val="36"/>
                                <w:szCs w:val="36"/>
                              </w:rPr>
                            </w:pPr>
                            <w:r>
                              <w:rPr>
                                <w:b/>
                                <w:bCs/>
                                <w:sz w:val="36"/>
                                <w:szCs w:val="36"/>
                              </w:rPr>
                              <w:t>18-September-2024</w:t>
                            </w:r>
                          </w:p>
                          <w:p w14:paraId="62D6C795" w14:textId="77777777" w:rsidR="00180425" w:rsidRDefault="00180425">
                            <w:pPr>
                              <w:jc w:val="right"/>
                              <w:rPr>
                                <w:b/>
                                <w:bCs/>
                                <w:sz w:val="36"/>
                                <w:szCs w:val="36"/>
                              </w:rPr>
                            </w:pPr>
                          </w:p>
                          <w:p w14:paraId="64B381BC" w14:textId="77777777" w:rsidR="00180425" w:rsidRDefault="00000000">
                            <w:pPr>
                              <w:wordWrap w:val="0"/>
                              <w:jc w:val="right"/>
                              <w:rPr>
                                <w:b/>
                                <w:bCs/>
                                <w:color w:val="4472C4" w:themeColor="accent5"/>
                                <w:sz w:val="36"/>
                                <w:szCs w:val="36"/>
                                <w:u w:val="single"/>
                              </w:rPr>
                            </w:pPr>
                            <w:r>
                              <w:rPr>
                                <w:b/>
                                <w:bCs/>
                                <w:color w:val="4472C4" w:themeColor="accent5"/>
                                <w:sz w:val="36"/>
                                <w:szCs w:val="36"/>
                                <w:u w:val="single"/>
                              </w:rPr>
                              <w:t>End Date:</w:t>
                            </w:r>
                          </w:p>
                          <w:p w14:paraId="1E7E415E" w14:textId="6728593F" w:rsidR="00F25EF1" w:rsidRDefault="00F25EF1" w:rsidP="00F25EF1">
                            <w:pPr>
                              <w:jc w:val="right"/>
                              <w:rPr>
                                <w:b/>
                                <w:bCs/>
                                <w:sz w:val="36"/>
                                <w:szCs w:val="36"/>
                              </w:rPr>
                            </w:pPr>
                            <w:r>
                              <w:rPr>
                                <w:b/>
                                <w:bCs/>
                                <w:sz w:val="36"/>
                                <w:szCs w:val="36"/>
                              </w:rPr>
                              <w:t>21-September-2024</w:t>
                            </w:r>
                          </w:p>
                          <w:p w14:paraId="664404CC" w14:textId="77777777" w:rsidR="00180425" w:rsidRDefault="00180425">
                            <w:pPr>
                              <w:jc w:val="right"/>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51FE7CB5" id="Text Box 9" o:spid="_x0000_s1030" type="#_x0000_t202" style="position:absolute;margin-left:276.75pt;margin-top:7.3pt;width:165pt;height:330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" filled="f" stroked="f" strokeweight=".5pt">
                <v:textbox style="mso-fit-shape-to-text:t">
                  <w:txbxContent>
                    <w:p w14:paraId="4754E92D" w14:textId="77777777" w:rsidR="00180425" w:rsidRDefault="00000000">
                      <w:pPr>
                        <w:jc w:val="right"/>
                        <w:rPr>
                          <w:b/>
                          <w:bCs/>
                          <w:color w:val="4472C4" w:themeColor="accent5"/>
                          <w:sz w:val="36"/>
                          <w:szCs w:val="36"/>
                        </w:rPr>
                      </w:pPr>
                      <w:r>
                        <w:rPr>
                          <w:b/>
                          <w:bCs/>
                          <w:color w:val="4472C4" w:themeColor="accent5"/>
                          <w:sz w:val="36"/>
                          <w:szCs w:val="36"/>
                          <w:u w:val="single"/>
                        </w:rPr>
                        <w:t>Start Date:</w:t>
                      </w:r>
                      <w:r>
                        <w:rPr>
                          <w:b/>
                          <w:bCs/>
                          <w:color w:val="4472C4" w:themeColor="accent5"/>
                          <w:sz w:val="36"/>
                          <w:szCs w:val="36"/>
                        </w:rPr>
                        <w:t xml:space="preserve"> </w:t>
                      </w:r>
                    </w:p>
                    <w:p w14:paraId="1F823FD0" w14:textId="29AA6113" w:rsidR="00180425" w:rsidRDefault="00F25EF1">
                      <w:pPr>
                        <w:jc w:val="right"/>
                        <w:rPr>
                          <w:b/>
                          <w:bCs/>
                          <w:sz w:val="36"/>
                          <w:szCs w:val="36"/>
                        </w:rPr>
                      </w:pPr>
                      <w:r>
                        <w:rPr>
                          <w:b/>
                          <w:bCs/>
                          <w:sz w:val="36"/>
                          <w:szCs w:val="36"/>
                        </w:rPr>
                        <w:t>18-September-2024</w:t>
                      </w:r>
                    </w:p>
                    <w:p w14:paraId="62D6C795" w14:textId="77777777" w:rsidR="00180425" w:rsidRDefault="00180425">
                      <w:pPr>
                        <w:jc w:val="right"/>
                        <w:rPr>
                          <w:b/>
                          <w:bCs/>
                          <w:sz w:val="36"/>
                          <w:szCs w:val="36"/>
                        </w:rPr>
                      </w:pPr>
                    </w:p>
                    <w:p w14:paraId="64B381BC" w14:textId="77777777" w:rsidR="00180425" w:rsidRDefault="00000000">
                      <w:pPr>
                        <w:wordWrap w:val="0"/>
                        <w:jc w:val="right"/>
                        <w:rPr>
                          <w:b/>
                          <w:bCs/>
                          <w:color w:val="4472C4" w:themeColor="accent5"/>
                          <w:sz w:val="36"/>
                          <w:szCs w:val="36"/>
                          <w:u w:val="single"/>
                        </w:rPr>
                      </w:pPr>
                      <w:r>
                        <w:rPr>
                          <w:b/>
                          <w:bCs/>
                          <w:color w:val="4472C4" w:themeColor="accent5"/>
                          <w:sz w:val="36"/>
                          <w:szCs w:val="36"/>
                          <w:u w:val="single"/>
                        </w:rPr>
                        <w:t>End Date:</w:t>
                      </w:r>
                    </w:p>
                    <w:p w14:paraId="1E7E415E" w14:textId="6728593F" w:rsidR="00F25EF1" w:rsidRDefault="00F25EF1" w:rsidP="00F25EF1">
                      <w:pPr>
                        <w:jc w:val="right"/>
                        <w:rPr>
                          <w:b/>
                          <w:bCs/>
                          <w:sz w:val="36"/>
                          <w:szCs w:val="36"/>
                        </w:rPr>
                      </w:pPr>
                      <w:r>
                        <w:rPr>
                          <w:b/>
                          <w:bCs/>
                          <w:sz w:val="36"/>
                          <w:szCs w:val="36"/>
                        </w:rPr>
                        <w:t>21-September-2024</w:t>
                      </w:r>
                    </w:p>
                    <w:p w14:paraId="664404CC" w14:textId="77777777" w:rsidR="00180425" w:rsidRDefault="00180425">
                      <w:pPr>
                        <w:jc w:val="right"/>
                        <w:rPr>
                          <w:b/>
                          <w:bCs/>
                          <w:sz w:val="32"/>
                          <w:szCs w:val="32"/>
                        </w:rPr>
                      </w:pPr>
                    </w:p>
                  </w:txbxContent>
                </v:textbox>
              </v:shape>
            </w:pict>
          </mc:Fallback>
        </mc:AlternateContent>
      </w:r>
    </w:p>
    <w:p w14:paraId="103A2110" w14:textId="77777777" w:rsidR="00180425" w:rsidRDefault="00180425"/>
    <w:p w14:paraId="211310E5" w14:textId="77777777" w:rsidR="00180425" w:rsidRDefault="00180425"/>
    <w:p w14:paraId="737BEFDD" w14:textId="77777777" w:rsidR="00180425" w:rsidRDefault="00180425"/>
    <w:p w14:paraId="74ADE6D8" w14:textId="77777777" w:rsidR="00180425" w:rsidRDefault="00180425"/>
    <w:p w14:paraId="4E7DEC85" w14:textId="77777777" w:rsidR="00180425" w:rsidRDefault="00180425"/>
    <w:p w14:paraId="4FE7947D" w14:textId="77777777" w:rsidR="00180425" w:rsidRDefault="00180425"/>
    <w:p w14:paraId="02386804" w14:textId="77777777" w:rsidR="00180425" w:rsidRDefault="00180425"/>
    <w:p w14:paraId="48FB0472" w14:textId="77777777" w:rsidR="00180425" w:rsidRDefault="00180425"/>
    <w:p w14:paraId="60E65C96" w14:textId="77777777" w:rsidR="00180425" w:rsidRDefault="00180425"/>
    <w:p w14:paraId="007AC8CD" w14:textId="77777777" w:rsidR="00180425" w:rsidRDefault="00180425"/>
    <w:p w14:paraId="01761FF1" w14:textId="77777777" w:rsidR="00180425" w:rsidRDefault="00180425"/>
    <w:p w14:paraId="2BB40E43" w14:textId="77777777" w:rsidR="00180425" w:rsidRDefault="00180425"/>
    <w:p w14:paraId="3593D7AC" w14:textId="77777777" w:rsidR="00180425" w:rsidRDefault="00180425"/>
    <w:p w14:paraId="03C5BCF0" w14:textId="77777777" w:rsidR="00180425" w:rsidRDefault="00180425"/>
    <w:p w14:paraId="53EDFE15" w14:textId="77777777" w:rsidR="00180425" w:rsidRDefault="00180425"/>
    <w:p w14:paraId="6C393CA0" w14:textId="77777777" w:rsidR="00180425" w:rsidRDefault="00180425"/>
    <w:p w14:paraId="6AD7AD86" w14:textId="77777777" w:rsidR="00180425" w:rsidRDefault="00000000">
      <w:r>
        <w:rPr>
          <w:noProof/>
        </w:rPr>
        <w:drawing>
          <wp:anchor distT="0" distB="0" distL="114300" distR="114300" simplePos="0" relativeHeight="251680256" behindDoc="0" locked="0" layoutInCell="1" allowOverlap="1" wp14:anchorId="2C765B5A" wp14:editId="41453FAA">
            <wp:simplePos x="0" y="0"/>
            <wp:positionH relativeFrom="column">
              <wp:posOffset>-1143000</wp:posOffset>
            </wp:positionH>
            <wp:positionV relativeFrom="paragraph">
              <wp:posOffset>530225</wp:posOffset>
            </wp:positionV>
            <wp:extent cx="7585075" cy="706120"/>
            <wp:effectExtent l="0" t="0" r="4445" b="10795"/>
            <wp:wrapSquare wrapText="bothSides"/>
            <wp:docPr id="78" name="Picture 78"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pngwing.com (13)"/>
                    <pic:cNvPicPr>
                      <a:picLocks noChangeAspect="1"/>
                    </pic:cNvPicPr>
                  </pic:nvPicPr>
                  <pic:blipFill>
                    <a:blip r:embed="rId7"/>
                    <a:srcRect b="32972"/>
                    <a:stretch>
                      <a:fillRect/>
                    </a:stretch>
                  </pic:blipFill>
                  <pic:spPr>
                    <a:xfrm rot="10800000">
                      <a:off x="0" y="0"/>
                      <a:ext cx="7585075" cy="706120"/>
                    </a:xfrm>
                    <a:prstGeom prst="rect">
                      <a:avLst/>
                    </a:prstGeom>
                  </pic:spPr>
                </pic:pic>
              </a:graphicData>
            </a:graphic>
          </wp:anchor>
        </w:drawing>
      </w:r>
      <w:r>
        <w:br w:type="page"/>
      </w:r>
    </w:p>
    <w:p w14:paraId="6F28E0FE" w14:textId="77777777" w:rsidR="00180425" w:rsidRDefault="00000000">
      <w:r>
        <w:lastRenderedPageBreak/>
        <w:t xml:space="preserve">                                        </w:t>
      </w:r>
      <w:r>
        <w:rPr>
          <w:noProof/>
        </w:rPr>
        <w:drawing>
          <wp:anchor distT="0" distB="0" distL="114300" distR="114300" simplePos="0" relativeHeight="251668992" behindDoc="0" locked="0" layoutInCell="1" allowOverlap="1" wp14:anchorId="08A4CC33" wp14:editId="0B29B161">
            <wp:simplePos x="0" y="0"/>
            <wp:positionH relativeFrom="column">
              <wp:posOffset>-1173480</wp:posOffset>
            </wp:positionH>
            <wp:positionV relativeFrom="paragraph">
              <wp:posOffset>-929640</wp:posOffset>
            </wp:positionV>
            <wp:extent cx="7585075" cy="706120"/>
            <wp:effectExtent l="0" t="0" r="4445" b="0"/>
            <wp:wrapSquare wrapText="bothSides"/>
            <wp:docPr id="4" name="Picture 4"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ngwing.com (13)"/>
                    <pic:cNvPicPr>
                      <a:picLocks noChangeAspect="1"/>
                    </pic:cNvPicPr>
                  </pic:nvPicPr>
                  <pic:blipFill>
                    <a:blip r:embed="rId7"/>
                    <a:srcRect b="32972"/>
                    <a:stretch>
                      <a:fillRect/>
                    </a:stretch>
                  </pic:blipFill>
                  <pic:spPr>
                    <a:xfrm>
                      <a:off x="0" y="0"/>
                      <a:ext cx="7585075" cy="706120"/>
                    </a:xfrm>
                    <a:prstGeom prst="rect">
                      <a:avLst/>
                    </a:prstGeom>
                  </pic:spPr>
                </pic:pic>
              </a:graphicData>
            </a:graphic>
          </wp:anchor>
        </w:drawing>
      </w:r>
    </w:p>
    <w:p w14:paraId="0E4C5F19" w14:textId="77777777" w:rsidR="00180425" w:rsidRDefault="00180425"/>
    <w:tbl>
      <w:tblPr>
        <w:tblStyle w:val="TableGrid"/>
        <w:tblpPr w:leftFromText="180" w:rightFromText="180" w:vertAnchor="text" w:horzAnchor="page" w:tblpXSpec="center" w:tblpY="84"/>
        <w:tblOverlap w:val="never"/>
        <w:tblW w:w="10707" w:type="dxa"/>
        <w:jc w:val="center"/>
        <w:tblLook w:val="04A0" w:firstRow="1" w:lastRow="0" w:firstColumn="1" w:lastColumn="0" w:noHBand="0" w:noVBand="1"/>
      </w:tblPr>
      <w:tblGrid>
        <w:gridCol w:w="857"/>
        <w:gridCol w:w="8321"/>
        <w:gridCol w:w="1529"/>
      </w:tblGrid>
      <w:tr w:rsidR="00180425" w14:paraId="4BC65AE5" w14:textId="77777777">
        <w:trPr>
          <w:trHeight w:val="783"/>
          <w:jc w:val="center"/>
        </w:trPr>
        <w:tc>
          <w:tcPr>
            <w:tcW w:w="857" w:type="dxa"/>
            <w:tcBorders>
              <w:top w:val="single" w:sz="8" w:space="0" w:color="4F81BD"/>
              <w:left w:val="single" w:sz="8" w:space="0" w:color="4F81BD"/>
              <w:bottom w:val="single" w:sz="18" w:space="0" w:color="FFFFFF"/>
              <w:right w:val="single" w:sz="8" w:space="0" w:color="4F81BD"/>
            </w:tcBorders>
            <w:shd w:val="clear" w:color="auto" w:fill="4F81BD"/>
          </w:tcPr>
          <w:p w14:paraId="22E8E813" w14:textId="77777777" w:rsidR="00180425" w:rsidRDefault="00000000">
            <w:pPr>
              <w:jc w:val="center"/>
              <w:rPr>
                <w:color w:val="FFFFFF"/>
                <w:sz w:val="56"/>
                <w:szCs w:val="56"/>
              </w:rPr>
            </w:pPr>
            <w:r>
              <w:rPr>
                <w:color w:val="FFFFFF"/>
                <w:sz w:val="56"/>
                <w:szCs w:val="56"/>
              </w:rPr>
              <w:t>#</w:t>
            </w:r>
          </w:p>
        </w:tc>
        <w:tc>
          <w:tcPr>
            <w:tcW w:w="8321" w:type="dxa"/>
            <w:tcBorders>
              <w:top w:val="single" w:sz="8" w:space="0" w:color="4F81BD"/>
              <w:left w:val="single" w:sz="8" w:space="0" w:color="4F81BD"/>
              <w:bottom w:val="single" w:sz="18" w:space="0" w:color="FFFFFF"/>
              <w:right w:val="single" w:sz="8" w:space="0" w:color="4F81BD"/>
            </w:tcBorders>
            <w:shd w:val="clear" w:color="auto" w:fill="4F81BD"/>
          </w:tcPr>
          <w:p w14:paraId="5C1BD7E6" w14:textId="77777777" w:rsidR="00180425" w:rsidRDefault="00000000">
            <w:pPr>
              <w:jc w:val="center"/>
              <w:rPr>
                <w:color w:val="FFFFFF"/>
                <w:sz w:val="56"/>
                <w:szCs w:val="56"/>
              </w:rPr>
            </w:pPr>
            <w:r>
              <w:rPr>
                <w:color w:val="FFFFFF"/>
                <w:sz w:val="56"/>
                <w:szCs w:val="56"/>
              </w:rPr>
              <w:t>Table Of Content</w:t>
            </w:r>
          </w:p>
        </w:tc>
        <w:tc>
          <w:tcPr>
            <w:tcW w:w="1529" w:type="dxa"/>
            <w:tcBorders>
              <w:top w:val="single" w:sz="8" w:space="0" w:color="4F81BD"/>
              <w:left w:val="single" w:sz="8" w:space="0" w:color="4F81BD"/>
              <w:bottom w:val="single" w:sz="18" w:space="0" w:color="FFFFFF"/>
              <w:right w:val="single" w:sz="8" w:space="0" w:color="4F81BD"/>
            </w:tcBorders>
            <w:shd w:val="clear" w:color="auto" w:fill="4F81BD"/>
          </w:tcPr>
          <w:p w14:paraId="333678D5" w14:textId="77777777" w:rsidR="00180425" w:rsidRDefault="00000000">
            <w:pPr>
              <w:jc w:val="center"/>
              <w:rPr>
                <w:color w:val="FFFFFF"/>
                <w:sz w:val="56"/>
                <w:szCs w:val="56"/>
              </w:rPr>
            </w:pPr>
            <w:r>
              <w:rPr>
                <w:color w:val="FFFFFF"/>
                <w:sz w:val="56"/>
                <w:szCs w:val="56"/>
              </w:rPr>
              <w:t>No</w:t>
            </w:r>
          </w:p>
        </w:tc>
      </w:tr>
      <w:tr w:rsidR="00180425" w14:paraId="024DDCFB" w14:textId="77777777">
        <w:trPr>
          <w:trHeight w:val="811"/>
          <w:jc w:val="center"/>
        </w:trPr>
        <w:tc>
          <w:tcPr>
            <w:tcW w:w="857" w:type="dxa"/>
            <w:tcBorders>
              <w:top w:val="single" w:sz="18" w:space="0" w:color="FFFFFF"/>
              <w:left w:val="single" w:sz="8" w:space="0" w:color="4F81BD"/>
              <w:bottom w:val="single" w:sz="8" w:space="0" w:color="4F81BD"/>
              <w:right w:val="single" w:sz="8" w:space="0" w:color="4F81BD"/>
            </w:tcBorders>
            <w:shd w:val="clear" w:color="auto" w:fill="B8CCE4"/>
          </w:tcPr>
          <w:p w14:paraId="1399E307" w14:textId="77777777" w:rsidR="00180425" w:rsidRDefault="00180425">
            <w:pPr>
              <w:jc w:val="center"/>
              <w:rPr>
                <w:color w:val="000000"/>
                <w:sz w:val="56"/>
                <w:szCs w:val="56"/>
              </w:rPr>
            </w:pPr>
          </w:p>
        </w:tc>
        <w:tc>
          <w:tcPr>
            <w:tcW w:w="8321" w:type="dxa"/>
            <w:tcBorders>
              <w:top w:val="single" w:sz="18" w:space="0" w:color="FFFFFF"/>
              <w:left w:val="single" w:sz="8" w:space="0" w:color="4F81BD"/>
              <w:bottom w:val="single" w:sz="8" w:space="0" w:color="4F81BD"/>
              <w:right w:val="single" w:sz="8" w:space="0" w:color="4F81BD"/>
            </w:tcBorders>
            <w:shd w:val="clear" w:color="auto" w:fill="B8CCE4"/>
          </w:tcPr>
          <w:p w14:paraId="11A7433C" w14:textId="77777777" w:rsidR="00180425" w:rsidRDefault="00180425">
            <w:pPr>
              <w:jc w:val="center"/>
              <w:rPr>
                <w:color w:val="000000"/>
                <w:sz w:val="56"/>
                <w:szCs w:val="56"/>
              </w:rPr>
            </w:pPr>
          </w:p>
        </w:tc>
        <w:tc>
          <w:tcPr>
            <w:tcW w:w="1529" w:type="dxa"/>
            <w:tcBorders>
              <w:top w:val="single" w:sz="18" w:space="0" w:color="FFFFFF"/>
              <w:left w:val="single" w:sz="8" w:space="0" w:color="4F81BD"/>
              <w:bottom w:val="single" w:sz="8" w:space="0" w:color="4F81BD"/>
              <w:right w:val="single" w:sz="8" w:space="0" w:color="4F81BD"/>
            </w:tcBorders>
            <w:shd w:val="clear" w:color="auto" w:fill="B8CCE4"/>
          </w:tcPr>
          <w:p w14:paraId="58CB1768" w14:textId="77777777" w:rsidR="00180425" w:rsidRDefault="00180425">
            <w:pPr>
              <w:jc w:val="center"/>
              <w:rPr>
                <w:color w:val="000000"/>
                <w:sz w:val="56"/>
                <w:szCs w:val="56"/>
              </w:rPr>
            </w:pPr>
          </w:p>
        </w:tc>
      </w:tr>
      <w:tr w:rsidR="00180425" w14:paraId="351D1296" w14:textId="77777777">
        <w:trPr>
          <w:trHeight w:val="783"/>
          <w:jc w:val="center"/>
        </w:trPr>
        <w:tc>
          <w:tcPr>
            <w:tcW w:w="857" w:type="dxa"/>
            <w:tcBorders>
              <w:top w:val="single" w:sz="8" w:space="0" w:color="4F81BD"/>
              <w:left w:val="single" w:sz="8" w:space="0" w:color="4F81BD"/>
              <w:bottom w:val="single" w:sz="8" w:space="0" w:color="4F81BD"/>
              <w:right w:val="single" w:sz="8" w:space="0" w:color="4F81BD"/>
            </w:tcBorders>
            <w:shd w:val="clear" w:color="auto" w:fill="FFFFFF"/>
          </w:tcPr>
          <w:p w14:paraId="002347C1" w14:textId="77777777" w:rsidR="00180425" w:rsidRDefault="00000000">
            <w:pPr>
              <w:jc w:val="center"/>
              <w:rPr>
                <w:color w:val="000000"/>
                <w:sz w:val="56"/>
                <w:szCs w:val="56"/>
              </w:rPr>
            </w:pPr>
            <w:r>
              <w:rPr>
                <w:color w:val="000000"/>
                <w:sz w:val="56"/>
                <w:szCs w:val="56"/>
              </w:rPr>
              <w:t>1</w:t>
            </w:r>
          </w:p>
        </w:tc>
        <w:tc>
          <w:tcPr>
            <w:tcW w:w="8321" w:type="dxa"/>
            <w:tcBorders>
              <w:top w:val="single" w:sz="8" w:space="0" w:color="4F81BD"/>
              <w:left w:val="single" w:sz="8" w:space="0" w:color="4F81BD"/>
              <w:bottom w:val="single" w:sz="8" w:space="0" w:color="4F81BD"/>
              <w:right w:val="single" w:sz="8" w:space="0" w:color="4F81BD"/>
            </w:tcBorders>
            <w:shd w:val="clear" w:color="auto" w:fill="FFFFFF"/>
          </w:tcPr>
          <w:p w14:paraId="64845DED" w14:textId="77777777" w:rsidR="00180425" w:rsidRDefault="00000000">
            <w:pPr>
              <w:jc w:val="center"/>
              <w:rPr>
                <w:color w:val="000000"/>
                <w:sz w:val="56"/>
                <w:szCs w:val="56"/>
              </w:rPr>
            </w:pPr>
            <w:r>
              <w:rPr>
                <w:color w:val="000000"/>
                <w:sz w:val="56"/>
                <w:szCs w:val="56"/>
              </w:rPr>
              <w:t>Problem Definition</w:t>
            </w:r>
          </w:p>
        </w:tc>
        <w:tc>
          <w:tcPr>
            <w:tcW w:w="1529" w:type="dxa"/>
            <w:tcBorders>
              <w:top w:val="single" w:sz="8" w:space="0" w:color="4F81BD"/>
              <w:left w:val="single" w:sz="8" w:space="0" w:color="4F81BD"/>
              <w:bottom w:val="single" w:sz="8" w:space="0" w:color="4F81BD"/>
              <w:right w:val="single" w:sz="8" w:space="0" w:color="4F81BD"/>
            </w:tcBorders>
            <w:shd w:val="clear" w:color="auto" w:fill="FFFFFF"/>
          </w:tcPr>
          <w:p w14:paraId="45144161" w14:textId="77777777" w:rsidR="00180425" w:rsidRDefault="00000000">
            <w:pPr>
              <w:jc w:val="center"/>
              <w:rPr>
                <w:color w:val="000000"/>
                <w:sz w:val="56"/>
                <w:szCs w:val="56"/>
              </w:rPr>
            </w:pPr>
            <w:r>
              <w:rPr>
                <w:color w:val="000000"/>
                <w:sz w:val="56"/>
                <w:szCs w:val="56"/>
              </w:rPr>
              <w:t>3</w:t>
            </w:r>
          </w:p>
        </w:tc>
      </w:tr>
      <w:tr w:rsidR="00180425" w14:paraId="79B9372A" w14:textId="77777777">
        <w:trPr>
          <w:trHeight w:val="783"/>
          <w:jc w:val="center"/>
        </w:trPr>
        <w:tc>
          <w:tcPr>
            <w:tcW w:w="857" w:type="dxa"/>
            <w:tcBorders>
              <w:top w:val="single" w:sz="8" w:space="0" w:color="4F81BD"/>
              <w:left w:val="single" w:sz="8" w:space="0" w:color="4F81BD"/>
              <w:bottom w:val="single" w:sz="8" w:space="0" w:color="4F81BD"/>
              <w:right w:val="single" w:sz="8" w:space="0" w:color="4F81BD"/>
            </w:tcBorders>
            <w:shd w:val="clear" w:color="auto" w:fill="B8CCE4"/>
          </w:tcPr>
          <w:p w14:paraId="375ED0FF" w14:textId="77777777" w:rsidR="00180425" w:rsidRDefault="00000000">
            <w:pPr>
              <w:jc w:val="center"/>
              <w:rPr>
                <w:b/>
                <w:bCs/>
                <w:color w:val="FFFFFF" w:themeColor="background1"/>
                <w:sz w:val="56"/>
                <w:szCs w:val="56"/>
              </w:rPr>
            </w:pPr>
            <w:r>
              <w:rPr>
                <w:b/>
                <w:bCs/>
                <w:color w:val="FFFFFF" w:themeColor="background1"/>
                <w:sz w:val="56"/>
                <w:szCs w:val="56"/>
              </w:rPr>
              <w:t>2</w:t>
            </w:r>
          </w:p>
        </w:tc>
        <w:tc>
          <w:tcPr>
            <w:tcW w:w="8321" w:type="dxa"/>
            <w:tcBorders>
              <w:top w:val="single" w:sz="8" w:space="0" w:color="4F81BD"/>
              <w:left w:val="single" w:sz="8" w:space="0" w:color="4F81BD"/>
              <w:bottom w:val="single" w:sz="8" w:space="0" w:color="4F81BD"/>
              <w:right w:val="single" w:sz="8" w:space="0" w:color="4F81BD"/>
            </w:tcBorders>
            <w:shd w:val="clear" w:color="auto" w:fill="B8CCE4"/>
          </w:tcPr>
          <w:p w14:paraId="4B848B92" w14:textId="77777777" w:rsidR="00180425" w:rsidRDefault="00000000">
            <w:pPr>
              <w:jc w:val="center"/>
              <w:rPr>
                <w:b/>
                <w:bCs/>
                <w:color w:val="FFFFFF" w:themeColor="background1"/>
                <w:sz w:val="56"/>
                <w:szCs w:val="56"/>
              </w:rPr>
            </w:pPr>
            <w:r>
              <w:rPr>
                <w:b/>
                <w:bCs/>
                <w:color w:val="FFFFFF" w:themeColor="background1"/>
                <w:sz w:val="56"/>
                <w:szCs w:val="56"/>
              </w:rPr>
              <w:t>Customer Specification</w:t>
            </w:r>
          </w:p>
        </w:tc>
        <w:tc>
          <w:tcPr>
            <w:tcW w:w="1529" w:type="dxa"/>
            <w:tcBorders>
              <w:top w:val="single" w:sz="8" w:space="0" w:color="4F81BD"/>
              <w:left w:val="single" w:sz="8" w:space="0" w:color="4F81BD"/>
              <w:bottom w:val="single" w:sz="8" w:space="0" w:color="4F81BD"/>
              <w:right w:val="single" w:sz="8" w:space="0" w:color="4F81BD"/>
            </w:tcBorders>
            <w:shd w:val="clear" w:color="auto" w:fill="B8CCE4"/>
          </w:tcPr>
          <w:p w14:paraId="36EB3E13" w14:textId="77777777" w:rsidR="00180425" w:rsidRDefault="00000000">
            <w:pPr>
              <w:jc w:val="center"/>
              <w:rPr>
                <w:b/>
                <w:bCs/>
                <w:color w:val="FFFFFF" w:themeColor="background1"/>
                <w:sz w:val="56"/>
                <w:szCs w:val="56"/>
              </w:rPr>
            </w:pPr>
            <w:r>
              <w:rPr>
                <w:b/>
                <w:bCs/>
                <w:color w:val="FFFFFF" w:themeColor="background1"/>
                <w:sz w:val="56"/>
                <w:szCs w:val="56"/>
              </w:rPr>
              <w:t>4</w:t>
            </w:r>
          </w:p>
        </w:tc>
      </w:tr>
      <w:tr w:rsidR="00180425" w14:paraId="3034D2F5" w14:textId="77777777">
        <w:trPr>
          <w:trHeight w:val="783"/>
          <w:jc w:val="center"/>
        </w:trPr>
        <w:tc>
          <w:tcPr>
            <w:tcW w:w="857" w:type="dxa"/>
            <w:tcBorders>
              <w:top w:val="single" w:sz="8" w:space="0" w:color="4F81BD"/>
              <w:left w:val="single" w:sz="8" w:space="0" w:color="4F81BD"/>
              <w:bottom w:val="single" w:sz="8" w:space="0" w:color="4F81BD"/>
              <w:right w:val="single" w:sz="8" w:space="0" w:color="4F81BD"/>
            </w:tcBorders>
            <w:shd w:val="clear" w:color="auto" w:fill="FFFFFF"/>
          </w:tcPr>
          <w:p w14:paraId="51864569" w14:textId="77777777" w:rsidR="00180425" w:rsidRDefault="00000000">
            <w:pPr>
              <w:jc w:val="center"/>
              <w:rPr>
                <w:color w:val="000000"/>
                <w:sz w:val="56"/>
                <w:szCs w:val="56"/>
              </w:rPr>
            </w:pPr>
            <w:r>
              <w:rPr>
                <w:color w:val="000000"/>
                <w:sz w:val="56"/>
                <w:szCs w:val="56"/>
              </w:rPr>
              <w:t>3</w:t>
            </w:r>
          </w:p>
        </w:tc>
        <w:tc>
          <w:tcPr>
            <w:tcW w:w="8321" w:type="dxa"/>
            <w:tcBorders>
              <w:top w:val="single" w:sz="8" w:space="0" w:color="4F81BD"/>
              <w:left w:val="single" w:sz="8" w:space="0" w:color="4F81BD"/>
              <w:bottom w:val="single" w:sz="8" w:space="0" w:color="4F81BD"/>
              <w:right w:val="single" w:sz="8" w:space="0" w:color="4F81BD"/>
            </w:tcBorders>
            <w:shd w:val="clear" w:color="auto" w:fill="FFFFFF"/>
          </w:tcPr>
          <w:p w14:paraId="2721B06D" w14:textId="77777777" w:rsidR="00180425" w:rsidRDefault="00000000">
            <w:pPr>
              <w:jc w:val="center"/>
              <w:rPr>
                <w:color w:val="000000"/>
                <w:sz w:val="56"/>
                <w:szCs w:val="56"/>
              </w:rPr>
            </w:pPr>
            <w:r>
              <w:rPr>
                <w:color w:val="000000"/>
                <w:sz w:val="56"/>
                <w:szCs w:val="56"/>
              </w:rPr>
              <w:t>Project Plans</w:t>
            </w:r>
          </w:p>
        </w:tc>
        <w:tc>
          <w:tcPr>
            <w:tcW w:w="1529" w:type="dxa"/>
            <w:tcBorders>
              <w:top w:val="single" w:sz="8" w:space="0" w:color="4F81BD"/>
              <w:left w:val="single" w:sz="8" w:space="0" w:color="4F81BD"/>
              <w:bottom w:val="single" w:sz="8" w:space="0" w:color="4F81BD"/>
              <w:right w:val="single" w:sz="8" w:space="0" w:color="4F81BD"/>
            </w:tcBorders>
            <w:shd w:val="clear" w:color="auto" w:fill="FFFFFF"/>
          </w:tcPr>
          <w:p w14:paraId="527A12EC" w14:textId="77777777" w:rsidR="00180425" w:rsidRDefault="00000000">
            <w:pPr>
              <w:jc w:val="center"/>
              <w:rPr>
                <w:color w:val="000000"/>
                <w:sz w:val="56"/>
                <w:szCs w:val="56"/>
              </w:rPr>
            </w:pPr>
            <w:r>
              <w:rPr>
                <w:color w:val="000000"/>
                <w:sz w:val="56"/>
                <w:szCs w:val="56"/>
              </w:rPr>
              <w:t>5</w:t>
            </w:r>
          </w:p>
        </w:tc>
      </w:tr>
      <w:tr w:rsidR="00180425" w14:paraId="7AEE8A2F" w14:textId="77777777">
        <w:trPr>
          <w:trHeight w:val="783"/>
          <w:jc w:val="center"/>
        </w:trPr>
        <w:tc>
          <w:tcPr>
            <w:tcW w:w="857" w:type="dxa"/>
            <w:tcBorders>
              <w:top w:val="single" w:sz="8" w:space="0" w:color="4F81BD"/>
              <w:left w:val="single" w:sz="8" w:space="0" w:color="4F81BD"/>
              <w:bottom w:val="single" w:sz="8" w:space="0" w:color="4F81BD"/>
              <w:right w:val="single" w:sz="8" w:space="0" w:color="4F81BD"/>
            </w:tcBorders>
            <w:shd w:val="clear" w:color="auto" w:fill="B8CCE4"/>
          </w:tcPr>
          <w:p w14:paraId="758DD811" w14:textId="77777777" w:rsidR="00180425" w:rsidRDefault="00000000">
            <w:pPr>
              <w:jc w:val="center"/>
              <w:rPr>
                <w:b/>
                <w:bCs/>
                <w:color w:val="FFFFFF" w:themeColor="background1"/>
                <w:sz w:val="56"/>
                <w:szCs w:val="56"/>
              </w:rPr>
            </w:pPr>
            <w:r>
              <w:rPr>
                <w:b/>
                <w:bCs/>
                <w:color w:val="FFFFFF" w:themeColor="background1"/>
                <w:sz w:val="56"/>
                <w:szCs w:val="56"/>
              </w:rPr>
              <w:t>4</w:t>
            </w:r>
          </w:p>
        </w:tc>
        <w:tc>
          <w:tcPr>
            <w:tcW w:w="8321" w:type="dxa"/>
            <w:tcBorders>
              <w:top w:val="single" w:sz="8" w:space="0" w:color="4F81BD"/>
              <w:left w:val="single" w:sz="8" w:space="0" w:color="4F81BD"/>
              <w:bottom w:val="single" w:sz="8" w:space="0" w:color="4F81BD"/>
              <w:right w:val="single" w:sz="8" w:space="0" w:color="4F81BD"/>
            </w:tcBorders>
            <w:shd w:val="clear" w:color="auto" w:fill="B8CCE4"/>
          </w:tcPr>
          <w:p w14:paraId="5DA706ED" w14:textId="77777777" w:rsidR="00180425" w:rsidRDefault="00000000">
            <w:pPr>
              <w:jc w:val="center"/>
              <w:rPr>
                <w:b/>
                <w:bCs/>
                <w:color w:val="FFFFFF" w:themeColor="background1"/>
                <w:sz w:val="56"/>
                <w:szCs w:val="56"/>
              </w:rPr>
            </w:pPr>
            <w:r>
              <w:rPr>
                <w:b/>
                <w:bCs/>
                <w:color w:val="FFFFFF" w:themeColor="background1"/>
                <w:sz w:val="56"/>
                <w:szCs w:val="56"/>
              </w:rPr>
              <w:t>E-R Diagram</w:t>
            </w:r>
          </w:p>
        </w:tc>
        <w:tc>
          <w:tcPr>
            <w:tcW w:w="1529" w:type="dxa"/>
            <w:tcBorders>
              <w:top w:val="single" w:sz="8" w:space="0" w:color="4F81BD"/>
              <w:left w:val="single" w:sz="8" w:space="0" w:color="4F81BD"/>
              <w:bottom w:val="single" w:sz="8" w:space="0" w:color="4F81BD"/>
              <w:right w:val="single" w:sz="8" w:space="0" w:color="4F81BD"/>
            </w:tcBorders>
            <w:shd w:val="clear" w:color="auto" w:fill="B8CCE4"/>
          </w:tcPr>
          <w:p w14:paraId="6BC18A96" w14:textId="77777777" w:rsidR="00180425" w:rsidRDefault="00000000">
            <w:pPr>
              <w:jc w:val="center"/>
              <w:rPr>
                <w:b/>
                <w:bCs/>
                <w:color w:val="FFFFFF" w:themeColor="background1"/>
                <w:sz w:val="56"/>
                <w:szCs w:val="56"/>
              </w:rPr>
            </w:pPr>
            <w:r>
              <w:rPr>
                <w:b/>
                <w:bCs/>
                <w:color w:val="FFFFFF" w:themeColor="background1"/>
                <w:sz w:val="56"/>
                <w:szCs w:val="56"/>
              </w:rPr>
              <w:t>6-7</w:t>
            </w:r>
          </w:p>
        </w:tc>
      </w:tr>
      <w:tr w:rsidR="00180425" w14:paraId="268477C5" w14:textId="77777777">
        <w:trPr>
          <w:trHeight w:val="783"/>
          <w:jc w:val="center"/>
        </w:trPr>
        <w:tc>
          <w:tcPr>
            <w:tcW w:w="857" w:type="dxa"/>
            <w:tcBorders>
              <w:top w:val="single" w:sz="8" w:space="0" w:color="4F81BD"/>
              <w:left w:val="single" w:sz="8" w:space="0" w:color="4F81BD"/>
              <w:bottom w:val="single" w:sz="8" w:space="0" w:color="4F81BD"/>
              <w:right w:val="single" w:sz="8" w:space="0" w:color="4F81BD"/>
            </w:tcBorders>
            <w:shd w:val="clear" w:color="auto" w:fill="FFFFFF"/>
          </w:tcPr>
          <w:p w14:paraId="2C382A48" w14:textId="77777777" w:rsidR="00180425" w:rsidRDefault="00000000">
            <w:pPr>
              <w:jc w:val="center"/>
              <w:rPr>
                <w:color w:val="000000"/>
                <w:sz w:val="56"/>
                <w:szCs w:val="56"/>
              </w:rPr>
            </w:pPr>
            <w:r>
              <w:rPr>
                <w:color w:val="000000"/>
                <w:sz w:val="56"/>
                <w:szCs w:val="56"/>
              </w:rPr>
              <w:t>5</w:t>
            </w:r>
          </w:p>
        </w:tc>
        <w:tc>
          <w:tcPr>
            <w:tcW w:w="8321" w:type="dxa"/>
            <w:tcBorders>
              <w:top w:val="single" w:sz="8" w:space="0" w:color="4F81BD"/>
              <w:left w:val="single" w:sz="8" w:space="0" w:color="4F81BD"/>
              <w:bottom w:val="single" w:sz="8" w:space="0" w:color="4F81BD"/>
              <w:right w:val="single" w:sz="8" w:space="0" w:color="4F81BD"/>
            </w:tcBorders>
            <w:shd w:val="clear" w:color="auto" w:fill="FFFFFF"/>
          </w:tcPr>
          <w:p w14:paraId="01BAD3B8" w14:textId="77777777" w:rsidR="00180425" w:rsidRDefault="00000000">
            <w:pPr>
              <w:jc w:val="center"/>
              <w:rPr>
                <w:color w:val="000000"/>
                <w:sz w:val="56"/>
                <w:szCs w:val="56"/>
              </w:rPr>
            </w:pPr>
            <w:r>
              <w:rPr>
                <w:color w:val="000000"/>
                <w:sz w:val="56"/>
                <w:szCs w:val="56"/>
              </w:rPr>
              <w:t>Algorithms</w:t>
            </w:r>
          </w:p>
        </w:tc>
        <w:tc>
          <w:tcPr>
            <w:tcW w:w="1529" w:type="dxa"/>
            <w:tcBorders>
              <w:top w:val="single" w:sz="8" w:space="0" w:color="4F81BD"/>
              <w:left w:val="single" w:sz="8" w:space="0" w:color="4F81BD"/>
              <w:bottom w:val="single" w:sz="8" w:space="0" w:color="4F81BD"/>
              <w:right w:val="single" w:sz="8" w:space="0" w:color="4F81BD"/>
            </w:tcBorders>
            <w:shd w:val="clear" w:color="auto" w:fill="FFFFFF"/>
          </w:tcPr>
          <w:p w14:paraId="7758D8DC" w14:textId="77777777" w:rsidR="00180425" w:rsidRDefault="00000000">
            <w:pPr>
              <w:jc w:val="center"/>
              <w:rPr>
                <w:color w:val="000000"/>
                <w:sz w:val="56"/>
                <w:szCs w:val="56"/>
              </w:rPr>
            </w:pPr>
            <w:r>
              <w:rPr>
                <w:color w:val="000000"/>
                <w:sz w:val="56"/>
                <w:szCs w:val="56"/>
              </w:rPr>
              <w:t>8</w:t>
            </w:r>
          </w:p>
        </w:tc>
      </w:tr>
      <w:tr w:rsidR="00180425" w14:paraId="082AB6B7" w14:textId="77777777">
        <w:trPr>
          <w:trHeight w:val="785"/>
          <w:jc w:val="center"/>
        </w:trPr>
        <w:tc>
          <w:tcPr>
            <w:tcW w:w="857" w:type="dxa"/>
            <w:tcBorders>
              <w:top w:val="single" w:sz="8" w:space="0" w:color="4F81BD"/>
              <w:left w:val="single" w:sz="8" w:space="0" w:color="4F81BD"/>
              <w:bottom w:val="single" w:sz="8" w:space="0" w:color="4F81BD"/>
              <w:right w:val="single" w:sz="8" w:space="0" w:color="4F81BD"/>
            </w:tcBorders>
            <w:shd w:val="clear" w:color="auto" w:fill="B8CCE4"/>
          </w:tcPr>
          <w:p w14:paraId="42F3971C" w14:textId="77777777" w:rsidR="00180425" w:rsidRDefault="00000000">
            <w:pPr>
              <w:jc w:val="center"/>
              <w:rPr>
                <w:b/>
                <w:bCs/>
                <w:color w:val="FFFFFF" w:themeColor="background1"/>
                <w:sz w:val="56"/>
                <w:szCs w:val="56"/>
              </w:rPr>
            </w:pPr>
            <w:r>
              <w:rPr>
                <w:b/>
                <w:bCs/>
                <w:color w:val="FFFFFF" w:themeColor="background1"/>
                <w:sz w:val="56"/>
                <w:szCs w:val="56"/>
              </w:rPr>
              <w:t>6</w:t>
            </w:r>
          </w:p>
        </w:tc>
        <w:tc>
          <w:tcPr>
            <w:tcW w:w="8321" w:type="dxa"/>
            <w:tcBorders>
              <w:top w:val="single" w:sz="8" w:space="0" w:color="4F81BD"/>
              <w:left w:val="single" w:sz="8" w:space="0" w:color="4F81BD"/>
              <w:bottom w:val="single" w:sz="8" w:space="0" w:color="4F81BD"/>
              <w:right w:val="single" w:sz="8" w:space="0" w:color="4F81BD"/>
            </w:tcBorders>
            <w:shd w:val="clear" w:color="auto" w:fill="B8CCE4"/>
          </w:tcPr>
          <w:p w14:paraId="15F8DF25" w14:textId="77777777" w:rsidR="00180425" w:rsidRDefault="00000000">
            <w:pPr>
              <w:jc w:val="center"/>
              <w:rPr>
                <w:b/>
                <w:bCs/>
                <w:color w:val="FFFFFF" w:themeColor="background1"/>
                <w:sz w:val="56"/>
                <w:szCs w:val="56"/>
              </w:rPr>
            </w:pPr>
            <w:r>
              <w:rPr>
                <w:b/>
                <w:bCs/>
                <w:color w:val="FFFFFF" w:themeColor="background1"/>
                <w:sz w:val="56"/>
                <w:szCs w:val="56"/>
              </w:rPr>
              <w:t>GUI Documents &amp; Interface Design</w:t>
            </w:r>
          </w:p>
        </w:tc>
        <w:tc>
          <w:tcPr>
            <w:tcW w:w="1529" w:type="dxa"/>
            <w:tcBorders>
              <w:top w:val="single" w:sz="8" w:space="0" w:color="4F81BD"/>
              <w:left w:val="single" w:sz="8" w:space="0" w:color="4F81BD"/>
              <w:bottom w:val="single" w:sz="8" w:space="0" w:color="4F81BD"/>
              <w:right w:val="single" w:sz="8" w:space="0" w:color="4F81BD"/>
            </w:tcBorders>
            <w:shd w:val="clear" w:color="auto" w:fill="B8CCE4"/>
          </w:tcPr>
          <w:p w14:paraId="07955D58" w14:textId="77777777" w:rsidR="00180425" w:rsidRDefault="00000000">
            <w:pPr>
              <w:jc w:val="center"/>
              <w:rPr>
                <w:b/>
                <w:bCs/>
                <w:color w:val="FFFFFF" w:themeColor="background1"/>
                <w:sz w:val="56"/>
                <w:szCs w:val="56"/>
              </w:rPr>
            </w:pPr>
            <w:r>
              <w:rPr>
                <w:b/>
                <w:bCs/>
                <w:color w:val="FFFFFF" w:themeColor="background1"/>
                <w:sz w:val="56"/>
                <w:szCs w:val="56"/>
              </w:rPr>
              <w:t>9-10</w:t>
            </w:r>
          </w:p>
        </w:tc>
      </w:tr>
      <w:tr w:rsidR="00180425" w14:paraId="79E03751" w14:textId="77777777">
        <w:trPr>
          <w:trHeight w:val="783"/>
          <w:jc w:val="center"/>
        </w:trPr>
        <w:tc>
          <w:tcPr>
            <w:tcW w:w="857" w:type="dxa"/>
            <w:tcBorders>
              <w:top w:val="single" w:sz="8" w:space="0" w:color="4F81BD"/>
              <w:left w:val="single" w:sz="8" w:space="0" w:color="4F81BD"/>
              <w:bottom w:val="single" w:sz="8" w:space="0" w:color="4F81BD"/>
              <w:right w:val="single" w:sz="8" w:space="0" w:color="4F81BD"/>
            </w:tcBorders>
            <w:shd w:val="clear" w:color="auto" w:fill="FFFFFF"/>
          </w:tcPr>
          <w:p w14:paraId="69B0315E" w14:textId="77777777" w:rsidR="00180425" w:rsidRDefault="00000000">
            <w:pPr>
              <w:jc w:val="center"/>
              <w:rPr>
                <w:color w:val="000000"/>
                <w:sz w:val="56"/>
                <w:szCs w:val="56"/>
              </w:rPr>
            </w:pPr>
            <w:r>
              <w:rPr>
                <w:color w:val="000000"/>
                <w:sz w:val="56"/>
                <w:szCs w:val="56"/>
              </w:rPr>
              <w:t>7</w:t>
            </w:r>
          </w:p>
        </w:tc>
        <w:tc>
          <w:tcPr>
            <w:tcW w:w="8321" w:type="dxa"/>
            <w:tcBorders>
              <w:top w:val="single" w:sz="8" w:space="0" w:color="4F81BD"/>
              <w:left w:val="single" w:sz="8" w:space="0" w:color="4F81BD"/>
              <w:bottom w:val="single" w:sz="8" w:space="0" w:color="4F81BD"/>
              <w:right w:val="single" w:sz="8" w:space="0" w:color="4F81BD"/>
            </w:tcBorders>
            <w:shd w:val="clear" w:color="auto" w:fill="FFFFFF"/>
          </w:tcPr>
          <w:p w14:paraId="2762C768" w14:textId="77777777" w:rsidR="00180425" w:rsidRDefault="00000000">
            <w:pPr>
              <w:jc w:val="center"/>
              <w:rPr>
                <w:color w:val="000000"/>
                <w:sz w:val="56"/>
                <w:szCs w:val="56"/>
              </w:rPr>
            </w:pPr>
            <w:r>
              <w:rPr>
                <w:color w:val="000000"/>
                <w:sz w:val="56"/>
                <w:szCs w:val="56"/>
              </w:rPr>
              <w:t>Task Sheet</w:t>
            </w:r>
          </w:p>
        </w:tc>
        <w:tc>
          <w:tcPr>
            <w:tcW w:w="1529" w:type="dxa"/>
            <w:tcBorders>
              <w:top w:val="single" w:sz="8" w:space="0" w:color="4F81BD"/>
              <w:left w:val="single" w:sz="8" w:space="0" w:color="4F81BD"/>
              <w:bottom w:val="single" w:sz="8" w:space="0" w:color="4F81BD"/>
              <w:right w:val="single" w:sz="8" w:space="0" w:color="4F81BD"/>
            </w:tcBorders>
            <w:shd w:val="clear" w:color="auto" w:fill="FFFFFF"/>
          </w:tcPr>
          <w:p w14:paraId="1388959C" w14:textId="77777777" w:rsidR="00180425" w:rsidRDefault="00000000">
            <w:pPr>
              <w:jc w:val="center"/>
              <w:rPr>
                <w:color w:val="000000"/>
                <w:sz w:val="56"/>
                <w:szCs w:val="56"/>
              </w:rPr>
            </w:pPr>
            <w:r>
              <w:rPr>
                <w:color w:val="000000"/>
                <w:sz w:val="56"/>
                <w:szCs w:val="56"/>
              </w:rPr>
              <w:t>11</w:t>
            </w:r>
          </w:p>
        </w:tc>
      </w:tr>
      <w:tr w:rsidR="00180425" w14:paraId="4C00CC76" w14:textId="77777777">
        <w:trPr>
          <w:trHeight w:val="783"/>
          <w:jc w:val="center"/>
        </w:trPr>
        <w:tc>
          <w:tcPr>
            <w:tcW w:w="857" w:type="dxa"/>
            <w:tcBorders>
              <w:top w:val="single" w:sz="8" w:space="0" w:color="4F81BD"/>
              <w:left w:val="single" w:sz="8" w:space="0" w:color="4F81BD"/>
              <w:bottom w:val="single" w:sz="8" w:space="0" w:color="4F81BD"/>
              <w:right w:val="single" w:sz="8" w:space="0" w:color="4F81BD"/>
            </w:tcBorders>
            <w:shd w:val="clear" w:color="auto" w:fill="B8CCE4"/>
          </w:tcPr>
          <w:p w14:paraId="29B720BA" w14:textId="77777777" w:rsidR="00180425" w:rsidRDefault="00000000">
            <w:pPr>
              <w:jc w:val="center"/>
              <w:rPr>
                <w:b/>
                <w:bCs/>
                <w:color w:val="FFFFFF" w:themeColor="background1"/>
                <w:sz w:val="56"/>
                <w:szCs w:val="56"/>
              </w:rPr>
            </w:pPr>
            <w:r>
              <w:rPr>
                <w:b/>
                <w:bCs/>
                <w:color w:val="FFFFFF" w:themeColor="background1"/>
                <w:sz w:val="56"/>
                <w:szCs w:val="56"/>
              </w:rPr>
              <w:t>8</w:t>
            </w:r>
          </w:p>
        </w:tc>
        <w:tc>
          <w:tcPr>
            <w:tcW w:w="8321" w:type="dxa"/>
            <w:tcBorders>
              <w:top w:val="single" w:sz="8" w:space="0" w:color="4F81BD"/>
              <w:left w:val="single" w:sz="8" w:space="0" w:color="4F81BD"/>
              <w:bottom w:val="single" w:sz="8" w:space="0" w:color="4F81BD"/>
              <w:right w:val="single" w:sz="8" w:space="0" w:color="4F81BD"/>
            </w:tcBorders>
            <w:shd w:val="clear" w:color="auto" w:fill="B8CCE4"/>
          </w:tcPr>
          <w:p w14:paraId="716F549C" w14:textId="77777777" w:rsidR="00180425" w:rsidRDefault="00000000">
            <w:pPr>
              <w:jc w:val="center"/>
              <w:rPr>
                <w:b/>
                <w:bCs/>
                <w:color w:val="FFFFFF" w:themeColor="background1"/>
                <w:sz w:val="56"/>
                <w:szCs w:val="56"/>
              </w:rPr>
            </w:pPr>
            <w:r>
              <w:rPr>
                <w:b/>
                <w:bCs/>
                <w:color w:val="FFFFFF" w:themeColor="background1"/>
                <w:sz w:val="56"/>
                <w:szCs w:val="56"/>
              </w:rPr>
              <w:t>Project Review</w:t>
            </w:r>
          </w:p>
        </w:tc>
        <w:tc>
          <w:tcPr>
            <w:tcW w:w="1529" w:type="dxa"/>
            <w:tcBorders>
              <w:top w:val="single" w:sz="8" w:space="0" w:color="4F81BD"/>
              <w:left w:val="single" w:sz="8" w:space="0" w:color="4F81BD"/>
              <w:bottom w:val="single" w:sz="8" w:space="0" w:color="4F81BD"/>
              <w:right w:val="single" w:sz="8" w:space="0" w:color="4F81BD"/>
            </w:tcBorders>
            <w:shd w:val="clear" w:color="auto" w:fill="B8CCE4"/>
          </w:tcPr>
          <w:p w14:paraId="570DEB18" w14:textId="77777777" w:rsidR="00180425" w:rsidRDefault="00000000">
            <w:pPr>
              <w:jc w:val="center"/>
              <w:rPr>
                <w:b/>
                <w:bCs/>
                <w:color w:val="FFFFFF" w:themeColor="background1"/>
                <w:sz w:val="56"/>
                <w:szCs w:val="56"/>
              </w:rPr>
            </w:pPr>
            <w:r>
              <w:rPr>
                <w:b/>
                <w:bCs/>
                <w:color w:val="FFFFFF" w:themeColor="background1"/>
                <w:sz w:val="56"/>
                <w:szCs w:val="56"/>
              </w:rPr>
              <w:t>12</w:t>
            </w:r>
          </w:p>
        </w:tc>
      </w:tr>
      <w:tr w:rsidR="00180425" w14:paraId="1FF6B85B" w14:textId="77777777">
        <w:trPr>
          <w:trHeight w:val="783"/>
          <w:jc w:val="center"/>
        </w:trPr>
        <w:tc>
          <w:tcPr>
            <w:tcW w:w="857" w:type="dxa"/>
            <w:tcBorders>
              <w:top w:val="single" w:sz="8" w:space="0" w:color="4F81BD"/>
              <w:left w:val="single" w:sz="8" w:space="0" w:color="4F81BD"/>
              <w:bottom w:val="single" w:sz="8" w:space="0" w:color="4F81BD"/>
              <w:right w:val="single" w:sz="8" w:space="0" w:color="4F81BD"/>
            </w:tcBorders>
            <w:shd w:val="clear" w:color="auto" w:fill="FFFFFF"/>
          </w:tcPr>
          <w:p w14:paraId="55B0B56A" w14:textId="77777777" w:rsidR="00180425" w:rsidRDefault="00000000">
            <w:pPr>
              <w:jc w:val="center"/>
              <w:rPr>
                <w:color w:val="000000"/>
                <w:sz w:val="56"/>
                <w:szCs w:val="56"/>
              </w:rPr>
            </w:pPr>
            <w:r>
              <w:rPr>
                <w:color w:val="000000"/>
                <w:sz w:val="56"/>
                <w:szCs w:val="56"/>
              </w:rPr>
              <w:t>9</w:t>
            </w:r>
          </w:p>
        </w:tc>
        <w:tc>
          <w:tcPr>
            <w:tcW w:w="8321" w:type="dxa"/>
            <w:tcBorders>
              <w:top w:val="single" w:sz="8" w:space="0" w:color="4F81BD"/>
              <w:left w:val="single" w:sz="8" w:space="0" w:color="4F81BD"/>
              <w:bottom w:val="single" w:sz="8" w:space="0" w:color="4F81BD"/>
              <w:right w:val="single" w:sz="8" w:space="0" w:color="4F81BD"/>
            </w:tcBorders>
            <w:shd w:val="clear" w:color="auto" w:fill="FFFFFF"/>
          </w:tcPr>
          <w:p w14:paraId="772C8895" w14:textId="77777777" w:rsidR="00180425" w:rsidRDefault="00000000">
            <w:pPr>
              <w:jc w:val="center"/>
              <w:rPr>
                <w:color w:val="000000"/>
                <w:sz w:val="56"/>
                <w:szCs w:val="56"/>
              </w:rPr>
            </w:pPr>
            <w:r>
              <w:rPr>
                <w:color w:val="000000"/>
                <w:sz w:val="56"/>
                <w:szCs w:val="56"/>
              </w:rPr>
              <w:t>Unit Testing Check List</w:t>
            </w:r>
          </w:p>
        </w:tc>
        <w:tc>
          <w:tcPr>
            <w:tcW w:w="1529" w:type="dxa"/>
            <w:tcBorders>
              <w:top w:val="single" w:sz="8" w:space="0" w:color="4F81BD"/>
              <w:left w:val="single" w:sz="8" w:space="0" w:color="4F81BD"/>
              <w:bottom w:val="single" w:sz="8" w:space="0" w:color="4F81BD"/>
              <w:right w:val="single" w:sz="8" w:space="0" w:color="4F81BD"/>
            </w:tcBorders>
            <w:shd w:val="clear" w:color="auto" w:fill="FFFFFF"/>
          </w:tcPr>
          <w:p w14:paraId="0280BD9C" w14:textId="77777777" w:rsidR="00180425" w:rsidRDefault="00000000">
            <w:pPr>
              <w:jc w:val="center"/>
              <w:rPr>
                <w:color w:val="000000"/>
                <w:sz w:val="56"/>
                <w:szCs w:val="56"/>
              </w:rPr>
            </w:pPr>
            <w:r>
              <w:rPr>
                <w:color w:val="000000"/>
                <w:sz w:val="56"/>
                <w:szCs w:val="56"/>
              </w:rPr>
              <w:t>13</w:t>
            </w:r>
          </w:p>
        </w:tc>
      </w:tr>
      <w:tr w:rsidR="00180425" w14:paraId="5CDA298A" w14:textId="77777777">
        <w:trPr>
          <w:trHeight w:val="783"/>
          <w:jc w:val="center"/>
        </w:trPr>
        <w:tc>
          <w:tcPr>
            <w:tcW w:w="857" w:type="dxa"/>
            <w:tcBorders>
              <w:top w:val="single" w:sz="8" w:space="0" w:color="4F81BD"/>
              <w:left w:val="single" w:sz="8" w:space="0" w:color="4F81BD"/>
              <w:bottom w:val="single" w:sz="8" w:space="0" w:color="4F81BD"/>
              <w:right w:val="single" w:sz="8" w:space="0" w:color="4F81BD"/>
            </w:tcBorders>
            <w:shd w:val="clear" w:color="auto" w:fill="B8CCE4"/>
          </w:tcPr>
          <w:p w14:paraId="570B34C1" w14:textId="77777777" w:rsidR="00180425" w:rsidRDefault="00000000">
            <w:pPr>
              <w:jc w:val="center"/>
              <w:rPr>
                <w:b/>
                <w:bCs/>
                <w:color w:val="FFFFFF" w:themeColor="background1"/>
                <w:sz w:val="56"/>
                <w:szCs w:val="56"/>
              </w:rPr>
            </w:pPr>
            <w:r>
              <w:rPr>
                <w:b/>
                <w:bCs/>
                <w:color w:val="FFFFFF" w:themeColor="background1"/>
                <w:sz w:val="56"/>
                <w:szCs w:val="56"/>
              </w:rPr>
              <w:t>10</w:t>
            </w:r>
          </w:p>
        </w:tc>
        <w:tc>
          <w:tcPr>
            <w:tcW w:w="8321" w:type="dxa"/>
            <w:tcBorders>
              <w:top w:val="single" w:sz="8" w:space="0" w:color="4F81BD"/>
              <w:left w:val="single" w:sz="8" w:space="0" w:color="4F81BD"/>
              <w:bottom w:val="single" w:sz="8" w:space="0" w:color="4F81BD"/>
              <w:right w:val="single" w:sz="8" w:space="0" w:color="4F81BD"/>
            </w:tcBorders>
            <w:shd w:val="clear" w:color="auto" w:fill="B8CCE4"/>
          </w:tcPr>
          <w:p w14:paraId="63F3BBB5" w14:textId="77777777" w:rsidR="00180425" w:rsidRDefault="00000000">
            <w:pPr>
              <w:jc w:val="center"/>
              <w:rPr>
                <w:b/>
                <w:bCs/>
                <w:color w:val="FFFFFF" w:themeColor="background1"/>
                <w:sz w:val="56"/>
                <w:szCs w:val="56"/>
              </w:rPr>
            </w:pPr>
            <w:r>
              <w:rPr>
                <w:b/>
                <w:bCs/>
                <w:color w:val="FFFFFF" w:themeColor="background1"/>
                <w:sz w:val="56"/>
                <w:szCs w:val="56"/>
              </w:rPr>
              <w:t>Final Check List</w:t>
            </w:r>
          </w:p>
        </w:tc>
        <w:tc>
          <w:tcPr>
            <w:tcW w:w="1529" w:type="dxa"/>
            <w:tcBorders>
              <w:top w:val="single" w:sz="8" w:space="0" w:color="4F81BD"/>
              <w:left w:val="single" w:sz="8" w:space="0" w:color="4F81BD"/>
              <w:bottom w:val="single" w:sz="8" w:space="0" w:color="4F81BD"/>
              <w:right w:val="single" w:sz="8" w:space="0" w:color="4F81BD"/>
            </w:tcBorders>
            <w:shd w:val="clear" w:color="auto" w:fill="B8CCE4"/>
          </w:tcPr>
          <w:p w14:paraId="187508AA" w14:textId="77777777" w:rsidR="00180425" w:rsidRDefault="00000000">
            <w:pPr>
              <w:jc w:val="center"/>
              <w:rPr>
                <w:b/>
                <w:bCs/>
                <w:color w:val="FFFFFF" w:themeColor="background1"/>
                <w:sz w:val="56"/>
                <w:szCs w:val="56"/>
              </w:rPr>
            </w:pPr>
            <w:r>
              <w:rPr>
                <w:b/>
                <w:bCs/>
                <w:color w:val="FFFFFF" w:themeColor="background1"/>
                <w:sz w:val="56"/>
                <w:szCs w:val="56"/>
              </w:rPr>
              <w:t>14</w:t>
            </w:r>
          </w:p>
        </w:tc>
      </w:tr>
    </w:tbl>
    <w:p w14:paraId="38786D6C" w14:textId="77777777" w:rsidR="00180425" w:rsidRDefault="00180425">
      <w:pPr>
        <w:jc w:val="center"/>
      </w:pPr>
    </w:p>
    <w:p w14:paraId="7F0A9D59" w14:textId="77777777" w:rsidR="00180425" w:rsidRDefault="00180425"/>
    <w:p w14:paraId="55436CB9" w14:textId="77777777" w:rsidR="00180425" w:rsidRDefault="00180425"/>
    <w:p w14:paraId="16AEC5C2" w14:textId="77777777" w:rsidR="00180425" w:rsidRDefault="00000000">
      <w:r>
        <w:br w:type="page"/>
      </w:r>
      <w:r>
        <w:rPr>
          <w:noProof/>
        </w:rPr>
        <w:drawing>
          <wp:anchor distT="0" distB="0" distL="114300" distR="114300" simplePos="0" relativeHeight="251682304" behindDoc="0" locked="0" layoutInCell="1" allowOverlap="1" wp14:anchorId="1EA67A5B" wp14:editId="062415B3">
            <wp:simplePos x="0" y="0"/>
            <wp:positionH relativeFrom="column">
              <wp:posOffset>-1143000</wp:posOffset>
            </wp:positionH>
            <wp:positionV relativeFrom="paragraph">
              <wp:posOffset>2061210</wp:posOffset>
            </wp:positionV>
            <wp:extent cx="7585075" cy="706120"/>
            <wp:effectExtent l="0" t="0" r="4445" b="10795"/>
            <wp:wrapSquare wrapText="bothSides"/>
            <wp:docPr id="79" name="Picture 79"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pngwing.com (13)"/>
                    <pic:cNvPicPr>
                      <a:picLocks noChangeAspect="1"/>
                    </pic:cNvPicPr>
                  </pic:nvPicPr>
                  <pic:blipFill>
                    <a:blip r:embed="rId7"/>
                    <a:srcRect b="32972"/>
                    <a:stretch>
                      <a:fillRect/>
                    </a:stretch>
                  </pic:blipFill>
                  <pic:spPr>
                    <a:xfrm rot="10800000">
                      <a:off x="0" y="0"/>
                      <a:ext cx="7585075" cy="706120"/>
                    </a:xfrm>
                    <a:prstGeom prst="rect">
                      <a:avLst/>
                    </a:prstGeom>
                  </pic:spPr>
                </pic:pic>
              </a:graphicData>
            </a:graphic>
          </wp:anchor>
        </w:drawing>
      </w:r>
    </w:p>
    <w:p w14:paraId="49E56111" w14:textId="77777777" w:rsidR="00180425" w:rsidRDefault="00000000">
      <w:r>
        <w:rPr>
          <w:noProof/>
        </w:rPr>
        <w:lastRenderedPageBreak/>
        <mc:AlternateContent>
          <mc:Choice Requires="wps">
            <w:drawing>
              <wp:anchor distT="0" distB="0" distL="114300" distR="114300" simplePos="0" relativeHeight="251630080" behindDoc="0" locked="0" layoutInCell="1" allowOverlap="1" wp14:anchorId="5EA55A41" wp14:editId="1BF02428">
                <wp:simplePos x="0" y="0"/>
                <wp:positionH relativeFrom="column">
                  <wp:posOffset>-228600</wp:posOffset>
                </wp:positionH>
                <wp:positionV relativeFrom="paragraph">
                  <wp:posOffset>86360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084756"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Problem Definition: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EA55A41" id="Text Box 25" o:spid="_x0000_s1031" type="#_x0000_t202" style="position:absolute;margin-left:-18pt;margin-top:6.8pt;width:2in;height:2in;z-index:251630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" filled="f" stroked="f" strokeweight=".5pt">
                <v:textbox style="mso-fit-shape-to-text:t">
                  <w:txbxContent>
                    <w:p w14:paraId="6F084756"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Problem Definition:</w:t>
                      </w:r>
                    </w:p>
                  </w:txbxContent>
                </v:textbox>
              </v:shape>
            </w:pict>
          </mc:Fallback>
        </mc:AlternateContent>
      </w:r>
      <w:r>
        <w:t xml:space="preserve">  </w:t>
      </w:r>
      <w:r>
        <w:rPr>
          <w:noProof/>
        </w:rPr>
        <w:drawing>
          <wp:anchor distT="0" distB="0" distL="114300" distR="114300" simplePos="0" relativeHeight="251671040" behindDoc="0" locked="0" layoutInCell="1" allowOverlap="1" wp14:anchorId="588C5B95" wp14:editId="1ACDF29A">
            <wp:simplePos x="0" y="0"/>
            <wp:positionH relativeFrom="column">
              <wp:posOffset>-1173480</wp:posOffset>
            </wp:positionH>
            <wp:positionV relativeFrom="paragraph">
              <wp:posOffset>-929640</wp:posOffset>
            </wp:positionV>
            <wp:extent cx="7585075" cy="706120"/>
            <wp:effectExtent l="0" t="0" r="4445" b="0"/>
            <wp:wrapSquare wrapText="bothSides"/>
            <wp:docPr id="6" name="Picture 6"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ngwing.com (13)"/>
                    <pic:cNvPicPr>
                      <a:picLocks noChangeAspect="1"/>
                    </pic:cNvPicPr>
                  </pic:nvPicPr>
                  <pic:blipFill>
                    <a:blip r:embed="rId7"/>
                    <a:srcRect b="32972"/>
                    <a:stretch>
                      <a:fillRect/>
                    </a:stretch>
                  </pic:blipFill>
                  <pic:spPr>
                    <a:xfrm>
                      <a:off x="0" y="0"/>
                      <a:ext cx="7585075" cy="706120"/>
                    </a:xfrm>
                    <a:prstGeom prst="rect">
                      <a:avLst/>
                    </a:prstGeom>
                  </pic:spPr>
                </pic:pic>
              </a:graphicData>
            </a:graphic>
          </wp:anchor>
        </w:drawing>
      </w:r>
    </w:p>
    <w:p w14:paraId="7FC9AEDA" w14:textId="77777777" w:rsidR="00180425" w:rsidRDefault="00180425"/>
    <w:p w14:paraId="7745CDB0" w14:textId="77777777" w:rsidR="00180425" w:rsidRDefault="00180425"/>
    <w:p w14:paraId="4BF0D9BD" w14:textId="77777777" w:rsidR="00180425" w:rsidRDefault="00180425"/>
    <w:p w14:paraId="71DE0ACA" w14:textId="77777777" w:rsidR="00180425" w:rsidRDefault="00180425"/>
    <w:p w14:paraId="6E50CD22" w14:textId="77777777" w:rsidR="00180425" w:rsidRDefault="00000000">
      <w:r>
        <w:rPr>
          <w:noProof/>
        </w:rPr>
        <mc:AlternateContent>
          <mc:Choice Requires="wps">
            <w:drawing>
              <wp:anchor distT="0" distB="0" distL="114300" distR="114300" simplePos="0" relativeHeight="251627008" behindDoc="0" locked="0" layoutInCell="1" allowOverlap="1" wp14:anchorId="3E2018B1" wp14:editId="2225BACF">
                <wp:simplePos x="0" y="0"/>
                <wp:positionH relativeFrom="column">
                  <wp:posOffset>-239395</wp:posOffset>
                </wp:positionH>
                <wp:positionV relativeFrom="paragraph">
                  <wp:posOffset>1763395</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F72A9D" w14:textId="77777777" w:rsidR="00180425" w:rsidRDefault="00180425">
                            <w:pPr>
                              <w:rPr>
                                <w:b/>
                                <w:bCs/>
                                <w:color w:val="000000" w:themeColor="text1"/>
                                <w:sz w:val="72"/>
                                <w:szCs w:val="72"/>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E2018B1" id="Text Box 23" o:spid="_x0000_s1032" type="#_x0000_t202" style="position:absolute;margin-left:-18.85pt;margin-top:138.85pt;width:2in;height:2in;z-index:251627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" filled="f" stroked="f" strokeweight=".5pt">
                <v:textbox style="mso-fit-shape-to-text:t">
                  <w:txbxContent>
                    <w:p w14:paraId="0CF72A9D" w14:textId="77777777" w:rsidR="00180425" w:rsidRDefault="00180425">
                      <w:pPr>
                        <w:rPr>
                          <w:b/>
                          <w:bCs/>
                          <w:color w:val="000000" w:themeColor="text1"/>
                          <w:sz w:val="72"/>
                          <w:szCs w:val="72"/>
                          <w14:shadow w14:blurRad="38100" w14:dist="19050" w14:dir="2700000" w14:sx="100000" w14:sy="100000" w14:kx="0" w14:ky="0" w14:algn="tl">
                            <w14:schemeClr w14:val="dk1">
                              <w14:alpha w14:val="60000"/>
                            </w14:schemeClr>
                          </w14:shadow>
                        </w:rPr>
                      </w:pPr>
                    </w:p>
                  </w:txbxContent>
                </v:textbox>
              </v:shape>
            </w:pict>
          </mc:Fallback>
        </mc:AlternateContent>
      </w:r>
      <w:r>
        <w:rPr>
          <w:noProof/>
        </w:rPr>
        <mc:AlternateContent>
          <mc:Choice Requires="wps">
            <w:drawing>
              <wp:anchor distT="0" distB="0" distL="114300" distR="114300" simplePos="0" relativeHeight="251625984" behindDoc="0" locked="0" layoutInCell="1" allowOverlap="1" wp14:anchorId="30E43641" wp14:editId="29404863">
                <wp:simplePos x="0" y="0"/>
                <wp:positionH relativeFrom="column">
                  <wp:posOffset>-229870</wp:posOffset>
                </wp:positionH>
                <wp:positionV relativeFrom="paragraph">
                  <wp:posOffset>69215</wp:posOffset>
                </wp:positionV>
                <wp:extent cx="5419090" cy="41910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1909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EE88A1" w14:textId="45C6E931" w:rsidR="00180425" w:rsidRDefault="00BA59CD">
                            <w:pPr>
                              <w:rPr>
                                <w:b/>
                                <w:bCs/>
                                <w:sz w:val="36"/>
                                <w:szCs w:val="36"/>
                              </w:rPr>
                            </w:pPr>
                            <w:r w:rsidRPr="00BA59CD">
                              <w:rPr>
                                <w:rFonts w:eastAsia="Segoe UI" w:cs="Segoe UI"/>
                                <w:b/>
                                <w:bCs/>
                                <w:color w:val="374151"/>
                                <w:sz w:val="36"/>
                                <w:szCs w:val="36"/>
                              </w:rPr>
                              <w:t>Traditional methods of tracking expenses, such as manual entry in spreadsheets or keeping physical receipts, are cumbersome and prone to errors. With the rise of digital transformation, there is a growing demand for automated solutions that simplify expense management. The proliferation of smartphones and easy Internet access provide an excellent opportunity to develop a Web application that addresses these challenges effectively.</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30E43641" id="Text Box 21" o:spid="_x0000_s1033" type="#_x0000_t202" style="position:absolute;margin-left:-18.1pt;margin-top:5.45pt;width:426.7pt;height:330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" filled="f" stroked="f" strokeweight=".5pt">
                <v:textbox style="mso-fit-shape-to-text:t">
                  <w:txbxContent>
                    <w:p w14:paraId="57EE88A1" w14:textId="45C6E931" w:rsidR="00180425" w:rsidRDefault="00BA59CD">
                      <w:pPr>
                        <w:rPr>
                          <w:b/>
                          <w:bCs/>
                          <w:sz w:val="36"/>
                          <w:szCs w:val="36"/>
                        </w:rPr>
                      </w:pPr>
                      <w:r w:rsidRPr="00BA59CD">
                        <w:rPr>
                          <w:rFonts w:eastAsia="Segoe UI" w:cs="Segoe UI"/>
                          <w:b/>
                          <w:bCs/>
                          <w:color w:val="374151"/>
                          <w:sz w:val="36"/>
                          <w:szCs w:val="36"/>
                        </w:rPr>
                        <w:t>Traditional methods of tracking expenses, such as manual entry in spreadsheets or keeping physical receipts, are cumbersome and prone to errors. With the rise of digital transformation, there is a growing demand for automated solutions that simplify expense management. The proliferation of smartphones and easy Internet access provide an excellent opportunity to develop a Web application that addresses these challenges effectively.</w:t>
                      </w:r>
                    </w:p>
                  </w:txbxContent>
                </v:textbox>
              </v:shape>
            </w:pict>
          </mc:Fallback>
        </mc:AlternateContent>
      </w:r>
      <w:r>
        <w:rPr>
          <w:noProof/>
        </w:rPr>
        <mc:AlternateContent>
          <mc:Choice Requires="wps">
            <w:drawing>
              <wp:anchor distT="0" distB="0" distL="114300" distR="114300" simplePos="0" relativeHeight="251624960" behindDoc="0" locked="0" layoutInCell="1" allowOverlap="1" wp14:anchorId="714BA88A" wp14:editId="5B280478">
                <wp:simplePos x="0" y="0"/>
                <wp:positionH relativeFrom="column">
                  <wp:posOffset>-99060</wp:posOffset>
                </wp:positionH>
                <wp:positionV relativeFrom="paragraph">
                  <wp:posOffset>1397635</wp:posOffset>
                </wp:positionV>
                <wp:extent cx="4025900" cy="4191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02590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26BE11C" w14:textId="77777777" w:rsidR="00180425" w:rsidRDefault="00180425">
                            <w:pPr>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714BA88A" id="Text Box 19" o:spid="_x0000_s1034" type="#_x0000_t202" style="position:absolute;margin-left:-7.8pt;margin-top:110.05pt;width:317pt;height:330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" filled="f" stroked="f" strokeweight=".5pt">
                <v:textbox style="mso-fit-shape-to-text:t">
                  <w:txbxContent>
                    <w:p w14:paraId="126BE11C" w14:textId="77777777" w:rsidR="00180425" w:rsidRDefault="00180425">
                      <w:pPr>
                        <w:rPr>
                          <w:b/>
                          <w:bCs/>
                          <w:sz w:val="32"/>
                          <w:szCs w:val="32"/>
                        </w:rPr>
                      </w:pPr>
                    </w:p>
                  </w:txbxContent>
                </v:textbox>
              </v:shape>
            </w:pict>
          </mc:Fallback>
        </mc:AlternateContent>
      </w:r>
      <w:r>
        <w:t xml:space="preserve">         </w:t>
      </w:r>
    </w:p>
    <w:p w14:paraId="2CDA84F8" w14:textId="77777777" w:rsidR="00180425" w:rsidRDefault="00180425"/>
    <w:p w14:paraId="562BDC0F" w14:textId="77777777" w:rsidR="00180425" w:rsidRDefault="00180425"/>
    <w:p w14:paraId="6BA60D9A" w14:textId="77777777" w:rsidR="00180425" w:rsidRDefault="00180425"/>
    <w:p w14:paraId="5C64CB33" w14:textId="77777777" w:rsidR="00180425" w:rsidRDefault="00180425"/>
    <w:p w14:paraId="21D43FEB" w14:textId="77777777" w:rsidR="00180425" w:rsidRDefault="00180425"/>
    <w:p w14:paraId="66A4CC6C" w14:textId="77777777" w:rsidR="00180425" w:rsidRDefault="00180425"/>
    <w:p w14:paraId="5B4331F6" w14:textId="77777777" w:rsidR="00180425" w:rsidRDefault="00180425"/>
    <w:p w14:paraId="3BE08555" w14:textId="77777777" w:rsidR="00180425" w:rsidRDefault="00180425"/>
    <w:p w14:paraId="2F67D4FD" w14:textId="77777777" w:rsidR="00180425" w:rsidRDefault="00180425"/>
    <w:p w14:paraId="3D62AFD9" w14:textId="77777777" w:rsidR="00180425" w:rsidRDefault="00180425"/>
    <w:p w14:paraId="0E00EBAE" w14:textId="77777777" w:rsidR="00180425" w:rsidRDefault="00180425"/>
    <w:p w14:paraId="545E2F80" w14:textId="77777777" w:rsidR="00180425" w:rsidRDefault="00180425"/>
    <w:p w14:paraId="3C5131AB" w14:textId="77777777" w:rsidR="00180425" w:rsidRDefault="00180425"/>
    <w:p w14:paraId="11EB43BE" w14:textId="77777777" w:rsidR="00180425" w:rsidRDefault="00180425"/>
    <w:p w14:paraId="0992829B" w14:textId="17D33981" w:rsidR="00180425" w:rsidRDefault="00180425"/>
    <w:p w14:paraId="54A918B9" w14:textId="39ED16B5" w:rsidR="00180425" w:rsidRDefault="00000000">
      <w:r>
        <w:rPr>
          <w:noProof/>
        </w:rPr>
        <mc:AlternateContent>
          <mc:Choice Requires="wps">
            <w:drawing>
              <wp:anchor distT="0" distB="0" distL="114300" distR="114300" simplePos="0" relativeHeight="251655680" behindDoc="0" locked="0" layoutInCell="1" allowOverlap="1" wp14:anchorId="1D5995D6" wp14:editId="51630D80">
                <wp:simplePos x="0" y="0"/>
                <wp:positionH relativeFrom="column">
                  <wp:posOffset>1576070</wp:posOffset>
                </wp:positionH>
                <wp:positionV relativeFrom="paragraph">
                  <wp:posOffset>8890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28742E" w14:textId="240554DA" w:rsidR="00180425" w:rsidRDefault="000449F1">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Login Form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1D5995D6" id="Text Box 26" o:spid="_x0000_s1035" type="#_x0000_t202" style="position:absolute;margin-left:124.1pt;margin-top:.7pt;width:2in;height:2in;z-index:251655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" filled="f" stroked="f" strokeweight=".5pt">
                <v:textbox style="mso-fit-shape-to-text:t">
                  <w:txbxContent>
                    <w:p w14:paraId="6F28742E" w14:textId="240554DA" w:rsidR="00180425" w:rsidRDefault="000449F1">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Login Form</w:t>
                      </w:r>
                    </w:p>
                  </w:txbxContent>
                </v:textbox>
              </v:shape>
            </w:pict>
          </mc:Fallback>
        </mc:AlternateContent>
      </w:r>
      <w:r>
        <w:t xml:space="preserve">  </w:t>
      </w:r>
    </w:p>
    <w:p w14:paraId="762655AF" w14:textId="77777777" w:rsidR="00180425" w:rsidRDefault="00180425"/>
    <w:p w14:paraId="37B20AAB" w14:textId="3BFB7CBC" w:rsidR="00180425" w:rsidRDefault="00180425"/>
    <w:p w14:paraId="445011C5" w14:textId="5D0F5F61" w:rsidR="00180425" w:rsidRDefault="008A1703">
      <w:r>
        <w:rPr>
          <w:noProof/>
        </w:rPr>
        <w:drawing>
          <wp:inline distT="0" distB="0" distL="0" distR="0" wp14:anchorId="1FE9AAEB" wp14:editId="7D3C9C6C">
            <wp:extent cx="5274310" cy="2965450"/>
            <wp:effectExtent l="0" t="0" r="2540" b="6350"/>
            <wp:docPr id="32754306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5450"/>
                    </a:xfrm>
                    <a:prstGeom prst="rect">
                      <a:avLst/>
                    </a:prstGeom>
                    <a:noFill/>
                    <a:ln>
                      <a:noFill/>
                    </a:ln>
                  </pic:spPr>
                </pic:pic>
              </a:graphicData>
            </a:graphic>
          </wp:inline>
        </w:drawing>
      </w:r>
    </w:p>
    <w:p w14:paraId="4EC68FA0" w14:textId="77777777" w:rsidR="00180425" w:rsidRDefault="00180425"/>
    <w:p w14:paraId="3280DDE5" w14:textId="77777777" w:rsidR="00180425" w:rsidRDefault="00180425"/>
    <w:p w14:paraId="14CD5BD5" w14:textId="3CD7B573" w:rsidR="00180425" w:rsidRDefault="008E455E">
      <w:r>
        <w:rPr>
          <w:noProof/>
        </w:rPr>
        <w:drawing>
          <wp:anchor distT="0" distB="0" distL="114300" distR="114300" simplePos="0" relativeHeight="251719680" behindDoc="0" locked="0" layoutInCell="1" allowOverlap="1" wp14:anchorId="2E0C5254" wp14:editId="6009C203">
            <wp:simplePos x="0" y="0"/>
            <wp:positionH relativeFrom="column">
              <wp:posOffset>-1118937</wp:posOffset>
            </wp:positionH>
            <wp:positionV relativeFrom="paragraph">
              <wp:posOffset>2147135</wp:posOffset>
            </wp:positionV>
            <wp:extent cx="7585075" cy="706120"/>
            <wp:effectExtent l="0" t="0" r="4445" b="10795"/>
            <wp:wrapSquare wrapText="bothSides"/>
            <wp:docPr id="80" name="Picture 80"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pngwing.com (13)"/>
                    <pic:cNvPicPr>
                      <a:picLocks noChangeAspect="1"/>
                    </pic:cNvPicPr>
                  </pic:nvPicPr>
                  <pic:blipFill>
                    <a:blip r:embed="rId7"/>
                    <a:srcRect b="32972"/>
                    <a:stretch>
                      <a:fillRect/>
                    </a:stretch>
                  </pic:blipFill>
                  <pic:spPr>
                    <a:xfrm rot="10800000">
                      <a:off x="0" y="0"/>
                      <a:ext cx="7585075" cy="706120"/>
                    </a:xfrm>
                    <a:prstGeom prst="rect">
                      <a:avLst/>
                    </a:prstGeom>
                  </pic:spPr>
                </pic:pic>
              </a:graphicData>
            </a:graphic>
          </wp:anchor>
        </w:drawing>
      </w:r>
      <w:r w:rsidR="00000000">
        <w:br w:type="page"/>
      </w:r>
    </w:p>
    <w:p w14:paraId="2548B25A" w14:textId="127BF8C4" w:rsidR="00180425" w:rsidRDefault="00000000">
      <w:r>
        <w:rPr>
          <w:noProof/>
        </w:rPr>
        <w:lastRenderedPageBreak/>
        <mc:AlternateContent>
          <mc:Choice Requires="wps">
            <w:drawing>
              <wp:anchor distT="0" distB="0" distL="114300" distR="114300" simplePos="0" relativeHeight="251658240" behindDoc="0" locked="0" layoutInCell="1" allowOverlap="1" wp14:anchorId="49FE9870" wp14:editId="4E4CE1EC">
                <wp:simplePos x="0" y="0"/>
                <wp:positionH relativeFrom="column">
                  <wp:posOffset>-228600</wp:posOffset>
                </wp:positionH>
                <wp:positionV relativeFrom="paragraph">
                  <wp:posOffset>31750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30BE3B"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Customer Specification: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9FE9870" id="Text Box 28" o:spid="_x0000_s1036" type="#_x0000_t202" style="position:absolute;margin-left:-18pt;margin-top:2.5pt;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" filled="f" stroked="f" strokeweight=".5pt">
                <v:textbox style="mso-fit-shape-to-text:t">
                  <w:txbxContent>
                    <w:p w14:paraId="1130BE3B"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Customer Specification:</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508A302C" wp14:editId="66A7CC13">
                <wp:simplePos x="0" y="0"/>
                <wp:positionH relativeFrom="column">
                  <wp:posOffset>-229870</wp:posOffset>
                </wp:positionH>
                <wp:positionV relativeFrom="paragraph">
                  <wp:posOffset>691515</wp:posOffset>
                </wp:positionV>
                <wp:extent cx="5419090" cy="4191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41909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68C713" w14:textId="4698F557" w:rsidR="00BA59CD" w:rsidRPr="00BA59CD" w:rsidRDefault="00BA59CD" w:rsidP="00BA59CD">
                            <w:pPr>
                              <w:rPr>
                                <w:rFonts w:ascii="Calibri" w:eastAsia="Segoe UI" w:hAnsi="Calibri" w:cs="Calibri"/>
                                <w:b/>
                                <w:bCs/>
                                <w:color w:val="374151"/>
                                <w:sz w:val="36"/>
                                <w:szCs w:val="36"/>
                              </w:rPr>
                            </w:pPr>
                            <w:r w:rsidRPr="00BA59CD">
                              <w:rPr>
                                <w:rFonts w:ascii="Calibri" w:eastAsia="Segoe UI" w:hAnsi="Calibri" w:cs="Calibri"/>
                                <w:b/>
                                <w:bCs/>
                                <w:color w:val="374151"/>
                                <w:sz w:val="36"/>
                                <w:szCs w:val="36"/>
                              </w:rPr>
                              <w:t>To make it easier for users, a Web application titled Expense</w:t>
                            </w:r>
                            <w:r w:rsidR="00236040">
                              <w:rPr>
                                <w:rFonts w:ascii="Calibri" w:eastAsia="Segoe UI" w:hAnsi="Calibri" w:cs="Calibri"/>
                                <w:b/>
                                <w:bCs/>
                                <w:color w:val="374151"/>
                                <w:sz w:val="36"/>
                                <w:szCs w:val="36"/>
                              </w:rPr>
                              <w:t xml:space="preserve"> </w:t>
                            </w:r>
                            <w:r w:rsidRPr="00BA59CD">
                              <w:rPr>
                                <w:rFonts w:ascii="Calibri" w:eastAsia="Segoe UI" w:hAnsi="Calibri" w:cs="Calibri"/>
                                <w:b/>
                                <w:bCs/>
                                <w:color w:val="374151"/>
                                <w:sz w:val="36"/>
                                <w:szCs w:val="36"/>
                              </w:rPr>
                              <w:t xml:space="preserve">Voyage is to be developed. This Web application will enable users to register, and thereafter facilitate efficient and user-friendly tracking of travel expenses and more. The application will cater to individual travelers as well as groups ensuring seamless and collaborative expense tracking.  </w:t>
                            </w:r>
                          </w:p>
                          <w:p w14:paraId="619CD13B" w14:textId="0000EBF5" w:rsidR="00180425" w:rsidRDefault="00180425">
                            <w:pPr>
                              <w:rPr>
                                <w:rFonts w:ascii="Calibri" w:hAnsi="Calibri" w:cs="Calibri"/>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508A302C" id="Text Box 27" o:spid="_x0000_s1037" type="#_x0000_t202" style="position:absolute;margin-left:-18.1pt;margin-top:54.45pt;width:426.7pt;height:330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" filled="f" stroked="f" strokeweight=".5pt">
                <v:textbox style="mso-fit-shape-to-text:t">
                  <w:txbxContent>
                    <w:p w14:paraId="3E68C713" w14:textId="4698F557" w:rsidR="00BA59CD" w:rsidRPr="00BA59CD" w:rsidRDefault="00BA59CD" w:rsidP="00BA59CD">
                      <w:pPr>
                        <w:rPr>
                          <w:rFonts w:ascii="Calibri" w:eastAsia="Segoe UI" w:hAnsi="Calibri" w:cs="Calibri"/>
                          <w:b/>
                          <w:bCs/>
                          <w:color w:val="374151"/>
                          <w:sz w:val="36"/>
                          <w:szCs w:val="36"/>
                        </w:rPr>
                      </w:pPr>
                      <w:r w:rsidRPr="00BA59CD">
                        <w:rPr>
                          <w:rFonts w:ascii="Calibri" w:eastAsia="Segoe UI" w:hAnsi="Calibri" w:cs="Calibri"/>
                          <w:b/>
                          <w:bCs/>
                          <w:color w:val="374151"/>
                          <w:sz w:val="36"/>
                          <w:szCs w:val="36"/>
                        </w:rPr>
                        <w:t>To make it easier for users, a Web application titled Expense</w:t>
                      </w:r>
                      <w:r w:rsidR="00236040">
                        <w:rPr>
                          <w:rFonts w:ascii="Calibri" w:eastAsia="Segoe UI" w:hAnsi="Calibri" w:cs="Calibri"/>
                          <w:b/>
                          <w:bCs/>
                          <w:color w:val="374151"/>
                          <w:sz w:val="36"/>
                          <w:szCs w:val="36"/>
                        </w:rPr>
                        <w:t xml:space="preserve"> </w:t>
                      </w:r>
                      <w:r w:rsidRPr="00BA59CD">
                        <w:rPr>
                          <w:rFonts w:ascii="Calibri" w:eastAsia="Segoe UI" w:hAnsi="Calibri" w:cs="Calibri"/>
                          <w:b/>
                          <w:bCs/>
                          <w:color w:val="374151"/>
                          <w:sz w:val="36"/>
                          <w:szCs w:val="36"/>
                        </w:rPr>
                        <w:t xml:space="preserve">Voyage is to be developed. This Web application will enable users to register, and thereafter facilitate efficient and user-friendly tracking of travel expenses and more. The application will cater to individual travelers as well as groups ensuring seamless and collaborative expense tracking.  </w:t>
                      </w:r>
                    </w:p>
                    <w:p w14:paraId="619CD13B" w14:textId="0000EBF5" w:rsidR="00180425" w:rsidRDefault="00180425">
                      <w:pPr>
                        <w:rPr>
                          <w:rFonts w:ascii="Calibri" w:hAnsi="Calibri" w:cs="Calibri"/>
                          <w:b/>
                          <w:bCs/>
                          <w:sz w:val="36"/>
                          <w:szCs w:val="36"/>
                        </w:rPr>
                      </w:pPr>
                    </w:p>
                  </w:txbxContent>
                </v:textbox>
              </v:shape>
            </w:pict>
          </mc:Fallback>
        </mc:AlternateContent>
      </w:r>
      <w:r>
        <w:t xml:space="preserve">    </w:t>
      </w:r>
      <w:r>
        <w:rPr>
          <w:noProof/>
        </w:rPr>
        <w:drawing>
          <wp:anchor distT="0" distB="0" distL="114300" distR="114300" simplePos="0" relativeHeight="251723776" behindDoc="0" locked="0" layoutInCell="1" allowOverlap="1" wp14:anchorId="68C3ACDC" wp14:editId="69E0BA8F">
            <wp:simplePos x="0" y="0"/>
            <wp:positionH relativeFrom="column">
              <wp:posOffset>-1173480</wp:posOffset>
            </wp:positionH>
            <wp:positionV relativeFrom="paragraph">
              <wp:posOffset>-929640</wp:posOffset>
            </wp:positionV>
            <wp:extent cx="7585075" cy="706120"/>
            <wp:effectExtent l="0" t="0" r="4445" b="0"/>
            <wp:wrapSquare wrapText="bothSides"/>
            <wp:docPr id="10" name="Picture 10"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ngwing.com (13)"/>
                    <pic:cNvPicPr>
                      <a:picLocks noChangeAspect="1"/>
                    </pic:cNvPicPr>
                  </pic:nvPicPr>
                  <pic:blipFill>
                    <a:blip r:embed="rId7"/>
                    <a:srcRect b="32972"/>
                    <a:stretch>
                      <a:fillRect/>
                    </a:stretch>
                  </pic:blipFill>
                  <pic:spPr>
                    <a:xfrm>
                      <a:off x="0" y="0"/>
                      <a:ext cx="7585075" cy="706120"/>
                    </a:xfrm>
                    <a:prstGeom prst="rect">
                      <a:avLst/>
                    </a:prstGeom>
                  </pic:spPr>
                </pic:pic>
              </a:graphicData>
            </a:graphic>
          </wp:anchor>
        </w:drawing>
      </w:r>
    </w:p>
    <w:p w14:paraId="70EEF478" w14:textId="77777777" w:rsidR="00180425" w:rsidRDefault="00180425"/>
    <w:p w14:paraId="1A258E44" w14:textId="77777777" w:rsidR="00180425" w:rsidRDefault="00180425"/>
    <w:p w14:paraId="2DCF851F" w14:textId="77777777" w:rsidR="00180425" w:rsidRDefault="00180425"/>
    <w:p w14:paraId="0D32B581" w14:textId="77777777" w:rsidR="00180425" w:rsidRDefault="00180425"/>
    <w:p w14:paraId="6D69D506" w14:textId="77777777" w:rsidR="00180425" w:rsidRDefault="00180425"/>
    <w:p w14:paraId="101E4C1B" w14:textId="77777777" w:rsidR="00180425" w:rsidRDefault="00180425"/>
    <w:p w14:paraId="755A6446" w14:textId="77777777" w:rsidR="00180425" w:rsidRDefault="00180425"/>
    <w:p w14:paraId="27C5C1AD" w14:textId="77777777" w:rsidR="00180425" w:rsidRDefault="00180425"/>
    <w:p w14:paraId="68A3C138" w14:textId="77777777" w:rsidR="00180425" w:rsidRDefault="00180425"/>
    <w:p w14:paraId="6D386419" w14:textId="77777777" w:rsidR="00180425" w:rsidRDefault="00180425"/>
    <w:p w14:paraId="2764FC5C" w14:textId="77777777" w:rsidR="00180425" w:rsidRDefault="00180425"/>
    <w:p w14:paraId="683210D6" w14:textId="77777777" w:rsidR="00180425" w:rsidRDefault="00180425"/>
    <w:p w14:paraId="63BCE384" w14:textId="77777777" w:rsidR="00180425" w:rsidRDefault="00180425"/>
    <w:p w14:paraId="60712FDE" w14:textId="77777777" w:rsidR="00180425" w:rsidRDefault="00180425"/>
    <w:p w14:paraId="71464D95" w14:textId="77777777" w:rsidR="00180425" w:rsidRDefault="00180425"/>
    <w:p w14:paraId="311B4996" w14:textId="77777777" w:rsidR="00180425" w:rsidRDefault="00180425"/>
    <w:p w14:paraId="7EE2CE17" w14:textId="77777777" w:rsidR="00180425" w:rsidRDefault="00180425"/>
    <w:p w14:paraId="5E0936F3" w14:textId="77777777" w:rsidR="00180425" w:rsidRDefault="00180425"/>
    <w:p w14:paraId="228DE604" w14:textId="77777777" w:rsidR="00180425" w:rsidRDefault="00180425"/>
    <w:p w14:paraId="38BDE3D9" w14:textId="77777777" w:rsidR="00180425" w:rsidRDefault="00180425"/>
    <w:p w14:paraId="67DABEBE" w14:textId="77777777" w:rsidR="00180425" w:rsidRDefault="00180425"/>
    <w:p w14:paraId="4DD460BB" w14:textId="77777777" w:rsidR="00180425" w:rsidRDefault="00180425"/>
    <w:p w14:paraId="678FBA60" w14:textId="77777777" w:rsidR="00180425" w:rsidRDefault="00000000">
      <w:r>
        <w:rPr>
          <w:noProof/>
        </w:rPr>
        <mc:AlternateContent>
          <mc:Choice Requires="wps">
            <w:drawing>
              <wp:anchor distT="0" distB="0" distL="114300" distR="114300" simplePos="0" relativeHeight="251661312" behindDoc="0" locked="0" layoutInCell="1" allowOverlap="1" wp14:anchorId="59581F9D" wp14:editId="7A1BE94A">
                <wp:simplePos x="0" y="0"/>
                <wp:positionH relativeFrom="column">
                  <wp:posOffset>141605</wp:posOffset>
                </wp:positionH>
                <wp:positionV relativeFrom="paragraph">
                  <wp:posOffset>80645</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133073"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Services &amp; Check Delivery Details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9581F9D" id="Text Box 31" o:spid="_x0000_s1038" type="#_x0000_t202" style="position:absolute;margin-left:11.15pt;margin-top:6.3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" filled="f" stroked="f" strokeweight=".5pt">
                <v:textbox style="mso-fit-shape-to-text:t">
                  <w:txbxContent>
                    <w:p w14:paraId="04133073"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Services &amp; Check Delivery Details</w:t>
                      </w:r>
                    </w:p>
                  </w:txbxContent>
                </v:textbox>
              </v:shape>
            </w:pict>
          </mc:Fallback>
        </mc:AlternateContent>
      </w:r>
    </w:p>
    <w:p w14:paraId="0FEDE9EB" w14:textId="77777777" w:rsidR="00180425" w:rsidRDefault="00180425"/>
    <w:p w14:paraId="35338535" w14:textId="77777777" w:rsidR="00180425" w:rsidRDefault="00180425"/>
    <w:p w14:paraId="148A1BDF" w14:textId="77777777" w:rsidR="00180425" w:rsidRDefault="00180425"/>
    <w:p w14:paraId="115BF6C8" w14:textId="21CC5AB7" w:rsidR="00180425" w:rsidRDefault="00C7083A">
      <w:r>
        <w:rPr>
          <w:noProof/>
        </w:rPr>
        <w:drawing>
          <wp:anchor distT="0" distB="0" distL="114300" distR="114300" simplePos="0" relativeHeight="251660288" behindDoc="1" locked="0" layoutInCell="1" allowOverlap="1" wp14:anchorId="2EEF444D" wp14:editId="40F10A10">
            <wp:simplePos x="0" y="0"/>
            <wp:positionH relativeFrom="column">
              <wp:posOffset>-483870</wp:posOffset>
            </wp:positionH>
            <wp:positionV relativeFrom="paragraph">
              <wp:posOffset>872490</wp:posOffset>
            </wp:positionV>
            <wp:extent cx="6228715" cy="3501390"/>
            <wp:effectExtent l="0" t="0" r="635" b="3810"/>
            <wp:wrapThrough wrapText="bothSides">
              <wp:wrapPolygon edited="0">
                <wp:start x="0" y="0"/>
                <wp:lineTo x="0" y="21506"/>
                <wp:lineTo x="21536" y="21506"/>
                <wp:lineTo x="2153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28715" cy="3501390"/>
                    </a:xfrm>
                    <a:prstGeom prst="rect">
                      <a:avLst/>
                    </a:prstGeom>
                  </pic:spPr>
                </pic:pic>
              </a:graphicData>
            </a:graphic>
            <wp14:sizeRelV relativeFrom="margin">
              <wp14:pctHeight>0</wp14:pctHeight>
            </wp14:sizeRelV>
          </wp:anchor>
        </w:drawing>
      </w:r>
      <w:r w:rsidR="00000000">
        <w:rPr>
          <w:noProof/>
        </w:rPr>
        <w:drawing>
          <wp:anchor distT="0" distB="0" distL="114300" distR="114300" simplePos="0" relativeHeight="251683328" behindDoc="0" locked="0" layoutInCell="1" allowOverlap="1" wp14:anchorId="371F92DD" wp14:editId="316132AB">
            <wp:simplePos x="0" y="0"/>
            <wp:positionH relativeFrom="column">
              <wp:posOffset>-1143000</wp:posOffset>
            </wp:positionH>
            <wp:positionV relativeFrom="paragraph">
              <wp:posOffset>4871085</wp:posOffset>
            </wp:positionV>
            <wp:extent cx="7585075" cy="706120"/>
            <wp:effectExtent l="0" t="0" r="4445" b="10795"/>
            <wp:wrapSquare wrapText="bothSides"/>
            <wp:docPr id="81" name="Picture 81"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pngwing.com (13)"/>
                    <pic:cNvPicPr>
                      <a:picLocks noChangeAspect="1"/>
                    </pic:cNvPicPr>
                  </pic:nvPicPr>
                  <pic:blipFill>
                    <a:blip r:embed="rId7"/>
                    <a:srcRect b="32972"/>
                    <a:stretch>
                      <a:fillRect/>
                    </a:stretch>
                  </pic:blipFill>
                  <pic:spPr>
                    <a:xfrm rot="10800000">
                      <a:off x="0" y="0"/>
                      <a:ext cx="7585075" cy="706120"/>
                    </a:xfrm>
                    <a:prstGeom prst="rect">
                      <a:avLst/>
                    </a:prstGeom>
                  </pic:spPr>
                </pic:pic>
              </a:graphicData>
            </a:graphic>
          </wp:anchor>
        </w:drawing>
      </w:r>
    </w:p>
    <w:p w14:paraId="1017160D" w14:textId="4A2600EA" w:rsidR="00180425" w:rsidRDefault="00180425">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p>
    <w:p w14:paraId="60B59775" w14:textId="7FC7D912" w:rsidR="00180425" w:rsidRDefault="00180425"/>
    <w:p w14:paraId="31806030" w14:textId="5D782CFA" w:rsidR="00180425" w:rsidRDefault="00BE2D28">
      <w:r>
        <w:t xml:space="preserve">                                </w:t>
      </w:r>
    </w:p>
    <w:p w14:paraId="24F6CE82" w14:textId="51D9B8E6" w:rsidR="00180425" w:rsidRDefault="00180425"/>
    <w:p w14:paraId="2B5D0621" w14:textId="0DC60E92" w:rsidR="00180425" w:rsidRDefault="00180425"/>
    <w:p w14:paraId="2AC0DC9B" w14:textId="126305EE" w:rsidR="00180425" w:rsidRDefault="00180425"/>
    <w:p w14:paraId="43DBFE20" w14:textId="58FAF389" w:rsidR="00180425" w:rsidRDefault="00C7083A">
      <w:r>
        <w:rPr>
          <w:noProof/>
        </w:rPr>
        <mc:AlternateContent>
          <mc:Choice Requires="wps">
            <w:drawing>
              <wp:anchor distT="0" distB="0" distL="114300" distR="114300" simplePos="0" relativeHeight="251717632" behindDoc="0" locked="0" layoutInCell="1" allowOverlap="1" wp14:anchorId="4EEF5C6A" wp14:editId="1BD1C827">
                <wp:simplePos x="0" y="0"/>
                <wp:positionH relativeFrom="column">
                  <wp:posOffset>-793292</wp:posOffset>
                </wp:positionH>
                <wp:positionV relativeFrom="paragraph">
                  <wp:posOffset>180635</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A34A45"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Project Plans: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EEF5C6A" id="Text Box 33" o:spid="_x0000_s1039" type="#_x0000_t202" style="position:absolute;margin-left:-62.45pt;margin-top:14.2pt;width:2in;height:2in;z-index:251717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" filled="f" stroked="f" strokeweight=".5pt">
                <v:textbox style="mso-fit-shape-to-text:t">
                  <w:txbxContent>
                    <w:p w14:paraId="14A34A45"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Project Plans:</w:t>
                      </w:r>
                    </w:p>
                  </w:txbxContent>
                </v:textbox>
              </v:shape>
            </w:pict>
          </mc:Fallback>
        </mc:AlternateContent>
      </w:r>
    </w:p>
    <w:p w14:paraId="69B0E6F7" w14:textId="1C2DB8DE" w:rsidR="00180425" w:rsidRDefault="00180425"/>
    <w:p w14:paraId="42998DA9" w14:textId="41841D04" w:rsidR="00180425" w:rsidRDefault="00000000">
      <w:r>
        <w:rPr>
          <w:noProof/>
        </w:rPr>
        <w:drawing>
          <wp:anchor distT="0" distB="0" distL="114300" distR="114300" simplePos="0" relativeHeight="251727872" behindDoc="0" locked="0" layoutInCell="1" allowOverlap="1" wp14:anchorId="5DBF5D19" wp14:editId="6D61FE20">
            <wp:simplePos x="0" y="0"/>
            <wp:positionH relativeFrom="column">
              <wp:posOffset>-1143000</wp:posOffset>
            </wp:positionH>
            <wp:positionV relativeFrom="paragraph">
              <wp:posOffset>-2472690</wp:posOffset>
            </wp:positionV>
            <wp:extent cx="7585075" cy="706120"/>
            <wp:effectExtent l="0" t="0" r="4445" b="0"/>
            <wp:wrapSquare wrapText="bothSides"/>
            <wp:docPr id="12" name="Picture 12"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ngwing.com (13)"/>
                    <pic:cNvPicPr>
                      <a:picLocks noChangeAspect="1"/>
                    </pic:cNvPicPr>
                  </pic:nvPicPr>
                  <pic:blipFill>
                    <a:blip r:embed="rId7"/>
                    <a:srcRect b="32972"/>
                    <a:stretch>
                      <a:fillRect/>
                    </a:stretch>
                  </pic:blipFill>
                  <pic:spPr>
                    <a:xfrm>
                      <a:off x="0" y="0"/>
                      <a:ext cx="7585075" cy="706120"/>
                    </a:xfrm>
                    <a:prstGeom prst="rect">
                      <a:avLst/>
                    </a:prstGeom>
                  </pic:spPr>
                </pic:pic>
              </a:graphicData>
            </a:graphic>
          </wp:anchor>
        </w:drawing>
      </w:r>
    </w:p>
    <w:p w14:paraId="17DC76DF" w14:textId="52E8A970" w:rsidR="00180425" w:rsidRDefault="00180425"/>
    <w:p w14:paraId="7FC900C1" w14:textId="6826C7E2" w:rsidR="00180425" w:rsidRDefault="00180425"/>
    <w:p w14:paraId="5D2EF1B5" w14:textId="0DC0A4E4" w:rsidR="00180425" w:rsidRDefault="00180425"/>
    <w:p w14:paraId="6CFBA7DC" w14:textId="6E977FC2" w:rsidR="00180425" w:rsidRDefault="00180425"/>
    <w:p w14:paraId="0D638D79" w14:textId="31E1FB2D" w:rsidR="00180425" w:rsidRDefault="00180425"/>
    <w:p w14:paraId="3F3719D2" w14:textId="456DC431" w:rsidR="00180425" w:rsidRDefault="00C7083A">
      <w:r>
        <w:rPr>
          <w:noProof/>
        </w:rPr>
        <mc:AlternateContent>
          <mc:Choice Requires="wps">
            <w:drawing>
              <wp:anchor distT="0" distB="0" distL="114300" distR="114300" simplePos="0" relativeHeight="251651072" behindDoc="0" locked="0" layoutInCell="1" allowOverlap="1" wp14:anchorId="46F26A7B" wp14:editId="45F74566">
                <wp:simplePos x="0" y="0"/>
                <wp:positionH relativeFrom="column">
                  <wp:posOffset>-749595</wp:posOffset>
                </wp:positionH>
                <wp:positionV relativeFrom="paragraph">
                  <wp:posOffset>240148</wp:posOffset>
                </wp:positionV>
                <wp:extent cx="6783572" cy="4191000"/>
                <wp:effectExtent l="0" t="0" r="0" b="6985"/>
                <wp:wrapNone/>
                <wp:docPr id="32" name="Text Box 32"/>
                <wp:cNvGraphicFramePr/>
                <a:graphic xmlns:a="http://schemas.openxmlformats.org/drawingml/2006/main">
                  <a:graphicData uri="http://schemas.microsoft.com/office/word/2010/wordprocessingShape">
                    <wps:wsp>
                      <wps:cNvSpPr txBox="1"/>
                      <wps:spPr>
                        <a:xfrm>
                          <a:off x="0" y="0"/>
                          <a:ext cx="6783572"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B64C71" w14:textId="5EF12637" w:rsidR="00180425" w:rsidRDefault="00BE2D28">
                            <w:pPr>
                              <w:rPr>
                                <w:rFonts w:ascii="Calibri" w:eastAsia="Segoe UI" w:hAnsi="Calibri" w:cs="Calibri"/>
                                <w:b/>
                                <w:bCs/>
                                <w:color w:val="374151"/>
                                <w:sz w:val="36"/>
                                <w:szCs w:val="36"/>
                              </w:rPr>
                            </w:pPr>
                            <w:r w:rsidRPr="00BE2D28">
                              <w:rPr>
                                <w:rFonts w:ascii="Calibri" w:eastAsia="Segoe UI" w:hAnsi="Calibri" w:cs="Calibri"/>
                                <w:b/>
                                <w:bCs/>
                                <w:color w:val="374151"/>
                                <w:sz w:val="36"/>
                                <w:szCs w:val="36"/>
                              </w:rPr>
                              <w:t>Expense Voyage is an innovative platform designed to streamline the travel planning process, making it easier for users to budget, organize, and enjoy their trips. Whether you're planning a solo adventure, a family vacation, or a corporate retreat, Expense Voyage helps you manage every detail with ease.</w:t>
                            </w:r>
                          </w:p>
                          <w:p w14:paraId="75E65F4A" w14:textId="090BC448" w:rsidR="00BE2D28" w:rsidRDefault="00BE2D28">
                            <w:pPr>
                              <w:rPr>
                                <w:rFonts w:ascii="Calibri" w:hAnsi="Calibri" w:cs="Calibri"/>
                                <w:b/>
                                <w:bCs/>
                                <w:sz w:val="36"/>
                                <w:szCs w:val="36"/>
                              </w:rPr>
                            </w:pPr>
                            <w:r w:rsidRPr="00BE2D28">
                              <w:rPr>
                                <w:rFonts w:ascii="Calibri" w:hAnsi="Calibri" w:cs="Calibri"/>
                                <w:b/>
                                <w:bCs/>
                                <w:sz w:val="36"/>
                                <w:szCs w:val="36"/>
                              </w:rPr>
                              <w:t>With Expense Voyage, planning your next trip becomes an exciting and stress-free experience. Whether you’re a seasoned traveler or planning your first journey, our platform provides all the tools you need to make your trip memorable and well-organized. Start your adventure today with Expense Voyage!</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14:sizeRelH relativeFrom="margin">
                  <wp14:pctWidth>0</wp14:pctWidth>
                </wp14:sizeRelH>
              </wp:anchor>
            </w:drawing>
          </mc:Choice>
          <mc:Fallback>
            <w:pict>
              <v:shape w14:anchorId="46F26A7B" id="Text Box 32" o:spid="_x0000_s1040" type="#_x0000_t202" style="position:absolute;margin-left:-59pt;margin-top:18.9pt;width:534.15pt;height:330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" filled="f" stroked="f" strokeweight=".5pt">
                <v:textbox style="mso-fit-shape-to-text:t">
                  <w:txbxContent>
                    <w:p w14:paraId="57B64C71" w14:textId="5EF12637" w:rsidR="00180425" w:rsidRDefault="00BE2D28">
                      <w:pPr>
                        <w:rPr>
                          <w:rFonts w:ascii="Calibri" w:eastAsia="Segoe UI" w:hAnsi="Calibri" w:cs="Calibri"/>
                          <w:b/>
                          <w:bCs/>
                          <w:color w:val="374151"/>
                          <w:sz w:val="36"/>
                          <w:szCs w:val="36"/>
                        </w:rPr>
                      </w:pPr>
                      <w:r w:rsidRPr="00BE2D28">
                        <w:rPr>
                          <w:rFonts w:ascii="Calibri" w:eastAsia="Segoe UI" w:hAnsi="Calibri" w:cs="Calibri"/>
                          <w:b/>
                          <w:bCs/>
                          <w:color w:val="374151"/>
                          <w:sz w:val="36"/>
                          <w:szCs w:val="36"/>
                        </w:rPr>
                        <w:t>Expense Voyage is an innovative platform designed to streamline the travel planning process, making it easier for users to budget, organize, and enjoy their trips. Whether you're planning a solo adventure, a family vacation, or a corporate retreat, Expense Voyage helps you manage every detail with ease.</w:t>
                      </w:r>
                    </w:p>
                    <w:p w14:paraId="75E65F4A" w14:textId="090BC448" w:rsidR="00BE2D28" w:rsidRDefault="00BE2D28">
                      <w:pPr>
                        <w:rPr>
                          <w:rFonts w:ascii="Calibri" w:hAnsi="Calibri" w:cs="Calibri"/>
                          <w:b/>
                          <w:bCs/>
                          <w:sz w:val="36"/>
                          <w:szCs w:val="36"/>
                        </w:rPr>
                      </w:pPr>
                      <w:r w:rsidRPr="00BE2D28">
                        <w:rPr>
                          <w:rFonts w:ascii="Calibri" w:hAnsi="Calibri" w:cs="Calibri"/>
                          <w:b/>
                          <w:bCs/>
                          <w:sz w:val="36"/>
                          <w:szCs w:val="36"/>
                        </w:rPr>
                        <w:t>With Expense Voyage, planning your next trip becomes an exciting and stress-free experience. Whether you’re a seasoned traveler or planning your first journey, our platform provides all the tools you need to make your trip memorable and well-organized. Start your adventure today with Expense Voyage!</w:t>
                      </w:r>
                    </w:p>
                  </w:txbxContent>
                </v:textbox>
              </v:shape>
            </w:pict>
          </mc:Fallback>
        </mc:AlternateContent>
      </w:r>
    </w:p>
    <w:p w14:paraId="3FE67657" w14:textId="4C023D95" w:rsidR="00180425" w:rsidRDefault="00180425"/>
    <w:p w14:paraId="0756B469" w14:textId="1CE8EA73" w:rsidR="00180425" w:rsidRDefault="00180425"/>
    <w:p w14:paraId="2453DA97" w14:textId="0071480B" w:rsidR="00180425" w:rsidRDefault="00180425"/>
    <w:p w14:paraId="3FF5A068" w14:textId="77777777" w:rsidR="00180425" w:rsidRDefault="00180425"/>
    <w:p w14:paraId="4D178F8B" w14:textId="77777777" w:rsidR="00180425" w:rsidRDefault="00180425"/>
    <w:p w14:paraId="1BEAB891" w14:textId="77777777" w:rsidR="00180425" w:rsidRDefault="00180425"/>
    <w:p w14:paraId="16B749D3" w14:textId="77777777" w:rsidR="00180425" w:rsidRDefault="00180425"/>
    <w:p w14:paraId="1097F182" w14:textId="77777777" w:rsidR="00180425" w:rsidRDefault="00180425"/>
    <w:p w14:paraId="3018B124" w14:textId="77777777" w:rsidR="00180425" w:rsidRDefault="00180425"/>
    <w:p w14:paraId="3E506C4C" w14:textId="77777777" w:rsidR="00180425" w:rsidRDefault="00180425"/>
    <w:p w14:paraId="2E577E9F" w14:textId="77777777" w:rsidR="00180425" w:rsidRDefault="00180425"/>
    <w:p w14:paraId="6DA15986" w14:textId="77777777" w:rsidR="00180425" w:rsidRDefault="00180425"/>
    <w:p w14:paraId="61F4599F" w14:textId="77777777" w:rsidR="00180425" w:rsidRDefault="00180425"/>
    <w:p w14:paraId="761F10FC" w14:textId="77777777" w:rsidR="00180425" w:rsidRDefault="00180425"/>
    <w:p w14:paraId="20DB86CA" w14:textId="77777777" w:rsidR="00180425" w:rsidRDefault="00180425"/>
    <w:p w14:paraId="20CEB4F3" w14:textId="77777777" w:rsidR="00180425" w:rsidRDefault="00180425"/>
    <w:p w14:paraId="35007F48" w14:textId="77777777" w:rsidR="00180425" w:rsidRDefault="00180425"/>
    <w:p w14:paraId="6F1FBF0D" w14:textId="77777777" w:rsidR="00180425" w:rsidRDefault="00180425"/>
    <w:p w14:paraId="2FF14405" w14:textId="77777777" w:rsidR="00180425" w:rsidRDefault="00180425"/>
    <w:p w14:paraId="55CB35AD" w14:textId="77777777" w:rsidR="00180425" w:rsidRDefault="00180425"/>
    <w:p w14:paraId="6FD72116" w14:textId="77777777" w:rsidR="00180425" w:rsidRDefault="00180425"/>
    <w:p w14:paraId="2B1D30C5" w14:textId="77777777" w:rsidR="00180425" w:rsidRDefault="00180425"/>
    <w:p w14:paraId="19E4BF13" w14:textId="77777777" w:rsidR="00180425" w:rsidRDefault="00180425"/>
    <w:p w14:paraId="7782F6A5" w14:textId="77777777" w:rsidR="00180425" w:rsidRDefault="00180425"/>
    <w:p w14:paraId="763D015D" w14:textId="77777777" w:rsidR="00180425" w:rsidRDefault="00180425"/>
    <w:p w14:paraId="1D6A3C81" w14:textId="2BC7F168" w:rsidR="00180425" w:rsidRDefault="00180425"/>
    <w:p w14:paraId="0F9FF41D" w14:textId="7577088F" w:rsidR="00180425" w:rsidRDefault="00180425"/>
    <w:p w14:paraId="0664A872" w14:textId="77777777" w:rsidR="00180425" w:rsidRDefault="00180425"/>
    <w:p w14:paraId="5E9EE1D2" w14:textId="3FAE1FBF" w:rsidR="00180425" w:rsidRDefault="00180425"/>
    <w:p w14:paraId="104A2F47" w14:textId="3084EEE9" w:rsidR="00180425" w:rsidRDefault="00C7083A">
      <w:r>
        <w:rPr>
          <w:noProof/>
        </w:rPr>
        <w:drawing>
          <wp:anchor distT="0" distB="0" distL="114300" distR="114300" simplePos="0" relativeHeight="251735040" behindDoc="1" locked="0" layoutInCell="1" allowOverlap="1" wp14:anchorId="0A75B50D" wp14:editId="511E7D76">
            <wp:simplePos x="0" y="0"/>
            <wp:positionH relativeFrom="column">
              <wp:posOffset>1030856</wp:posOffset>
            </wp:positionH>
            <wp:positionV relativeFrom="paragraph">
              <wp:posOffset>1246343</wp:posOffset>
            </wp:positionV>
            <wp:extent cx="6021705" cy="4014470"/>
            <wp:effectExtent l="0" t="0" r="0" b="0"/>
            <wp:wrapTight wrapText="bothSides">
              <wp:wrapPolygon edited="0">
                <wp:start x="10004" y="492"/>
                <wp:lineTo x="9840" y="738"/>
                <wp:lineTo x="9895" y="1230"/>
                <wp:lineTo x="10113" y="1804"/>
                <wp:lineTo x="9621" y="2050"/>
                <wp:lineTo x="9129" y="2788"/>
                <wp:lineTo x="9129" y="3116"/>
                <wp:lineTo x="8692" y="4428"/>
                <wp:lineTo x="3663" y="5412"/>
                <wp:lineTo x="3663" y="5740"/>
                <wp:lineTo x="3171" y="5986"/>
                <wp:lineTo x="656" y="7544"/>
                <wp:lineTo x="383" y="7872"/>
                <wp:lineTo x="383" y="13284"/>
                <wp:lineTo x="656" y="13612"/>
                <wp:lineTo x="1476" y="13612"/>
                <wp:lineTo x="1476" y="14104"/>
                <wp:lineTo x="2897" y="14924"/>
                <wp:lineTo x="3663" y="14924"/>
                <wp:lineTo x="3663" y="16072"/>
                <wp:lineTo x="4209" y="16236"/>
                <wp:lineTo x="7380" y="16236"/>
                <wp:lineTo x="7216" y="17466"/>
                <wp:lineTo x="7599" y="18860"/>
                <wp:lineTo x="7599" y="18942"/>
                <wp:lineTo x="8091" y="20172"/>
                <wp:lineTo x="8145" y="20992"/>
                <wp:lineTo x="8200" y="21156"/>
                <wp:lineTo x="12081" y="21156"/>
                <wp:lineTo x="12136" y="20992"/>
                <wp:lineTo x="12191" y="20172"/>
                <wp:lineTo x="13284" y="17548"/>
                <wp:lineTo x="13175" y="16974"/>
                <wp:lineTo x="12956" y="16236"/>
                <wp:lineTo x="17111" y="16236"/>
                <wp:lineTo x="18969" y="15826"/>
                <wp:lineTo x="18915" y="14924"/>
                <wp:lineTo x="19297" y="14924"/>
                <wp:lineTo x="20063" y="14022"/>
                <wp:lineTo x="20008" y="13612"/>
                <wp:lineTo x="20883" y="13612"/>
                <wp:lineTo x="21211" y="13202"/>
                <wp:lineTo x="21211" y="7954"/>
                <wp:lineTo x="20828" y="7544"/>
                <wp:lineTo x="18477" y="6068"/>
                <wp:lineTo x="17931" y="5494"/>
                <wp:lineTo x="17220" y="5166"/>
                <wp:lineTo x="15088" y="4428"/>
                <wp:lineTo x="14705" y="3526"/>
                <wp:lineTo x="14487" y="3116"/>
                <wp:lineTo x="14541" y="2542"/>
                <wp:lineTo x="14213" y="2050"/>
                <wp:lineTo x="13831" y="1722"/>
                <wp:lineTo x="13940" y="984"/>
                <wp:lineTo x="13831" y="492"/>
                <wp:lineTo x="10004" y="492"/>
              </wp:wrapPolygon>
            </wp:wrapTight>
            <wp:docPr id="34" name="Picture 34" descr="pngwing.co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ngwing.com (8)"/>
                    <pic:cNvPicPr>
                      <a:picLocks noChangeAspect="1"/>
                    </pic:cNvPicPr>
                  </pic:nvPicPr>
                  <pic:blipFill>
                    <a:blip r:embed="rId12"/>
                    <a:stretch>
                      <a:fillRect/>
                    </a:stretch>
                  </pic:blipFill>
                  <pic:spPr>
                    <a:xfrm>
                      <a:off x="0" y="0"/>
                      <a:ext cx="6021705" cy="4014470"/>
                    </a:xfrm>
                    <a:prstGeom prst="rect">
                      <a:avLst/>
                    </a:prstGeom>
                    <a:effectLst>
                      <a:innerShdw blurRad="63500" dist="50800" dir="8100000">
                        <a:srgbClr val="000000">
                          <a:alpha val="50000"/>
                        </a:srgbClr>
                      </a:innerShdw>
                    </a:effectLst>
                  </pic:spPr>
                </pic:pic>
              </a:graphicData>
            </a:graphic>
          </wp:anchor>
        </w:drawing>
      </w:r>
      <w:r>
        <w:rPr>
          <w:noProof/>
        </w:rPr>
        <w:drawing>
          <wp:anchor distT="0" distB="0" distL="114300" distR="114300" simplePos="0" relativeHeight="251731968" behindDoc="0" locked="0" layoutInCell="1" allowOverlap="1" wp14:anchorId="306221DC" wp14:editId="78E19E43">
            <wp:simplePos x="0" y="0"/>
            <wp:positionH relativeFrom="column">
              <wp:posOffset>-972879</wp:posOffset>
            </wp:positionH>
            <wp:positionV relativeFrom="paragraph">
              <wp:posOffset>2852036</wp:posOffset>
            </wp:positionV>
            <wp:extent cx="7585075" cy="706120"/>
            <wp:effectExtent l="0" t="0" r="4445" b="10795"/>
            <wp:wrapSquare wrapText="bothSides"/>
            <wp:docPr id="82" name="Picture 82"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pngwing.com (13)"/>
                    <pic:cNvPicPr>
                      <a:picLocks noChangeAspect="1"/>
                    </pic:cNvPicPr>
                  </pic:nvPicPr>
                  <pic:blipFill>
                    <a:blip r:embed="rId7"/>
                    <a:srcRect b="32972"/>
                    <a:stretch>
                      <a:fillRect/>
                    </a:stretch>
                  </pic:blipFill>
                  <pic:spPr>
                    <a:xfrm rot="10800000">
                      <a:off x="0" y="0"/>
                      <a:ext cx="7585075" cy="706120"/>
                    </a:xfrm>
                    <a:prstGeom prst="rect">
                      <a:avLst/>
                    </a:prstGeom>
                  </pic:spPr>
                </pic:pic>
              </a:graphicData>
            </a:graphic>
          </wp:anchor>
        </w:drawing>
      </w:r>
      <w:r w:rsidR="00000000">
        <w:br w:type="page"/>
      </w:r>
    </w:p>
    <w:p w14:paraId="09045F2F" w14:textId="77777777" w:rsidR="00180425" w:rsidRDefault="00000000">
      <w:r>
        <w:rPr>
          <w:noProof/>
        </w:rPr>
        <w:lastRenderedPageBreak/>
        <mc:AlternateContent>
          <mc:Choice Requires="wps">
            <w:drawing>
              <wp:anchor distT="0" distB="0" distL="114300" distR="114300" simplePos="0" relativeHeight="251637248" behindDoc="0" locked="0" layoutInCell="1" allowOverlap="1" wp14:anchorId="543597EB" wp14:editId="59F834D7">
                <wp:simplePos x="0" y="0"/>
                <wp:positionH relativeFrom="column">
                  <wp:posOffset>1436370</wp:posOffset>
                </wp:positionH>
                <wp:positionV relativeFrom="paragraph">
                  <wp:posOffset>-316230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981462"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E-R DIAGRAMS</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43597EB" id="Text Box 35" o:spid="_x0000_s1041" type="#_x0000_t202" style="position:absolute;margin-left:113.1pt;margin-top:-24.9pt;width:2in;height:2in;z-index:251637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" filled="f" stroked="f" strokeweight=".5pt">
                <v:textbox style="mso-fit-shape-to-text:t">
                  <w:txbxContent>
                    <w:p w14:paraId="08981462"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E-R DIAGRAMS</w:t>
                      </w:r>
                    </w:p>
                  </w:txbxContent>
                </v:textbox>
              </v:shape>
            </w:pict>
          </mc:Fallback>
        </mc:AlternateContent>
      </w:r>
      <w:r>
        <w:rPr>
          <w:noProof/>
        </w:rPr>
        <w:drawing>
          <wp:anchor distT="0" distB="0" distL="114300" distR="114300" simplePos="0" relativeHeight="251675136" behindDoc="0" locked="0" layoutInCell="1" allowOverlap="1" wp14:anchorId="781AE8B4" wp14:editId="508F4B85">
            <wp:simplePos x="0" y="0"/>
            <wp:positionH relativeFrom="column">
              <wp:posOffset>-1173480</wp:posOffset>
            </wp:positionH>
            <wp:positionV relativeFrom="paragraph">
              <wp:posOffset>-929640</wp:posOffset>
            </wp:positionV>
            <wp:extent cx="7585075" cy="706120"/>
            <wp:effectExtent l="0" t="0" r="4445" b="0"/>
            <wp:wrapSquare wrapText="bothSides"/>
            <wp:docPr id="14" name="Picture 14"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ngwing.com (13)"/>
                    <pic:cNvPicPr>
                      <a:picLocks noChangeAspect="1"/>
                    </pic:cNvPicPr>
                  </pic:nvPicPr>
                  <pic:blipFill>
                    <a:blip r:embed="rId7"/>
                    <a:srcRect b="32972"/>
                    <a:stretch>
                      <a:fillRect/>
                    </a:stretch>
                  </pic:blipFill>
                  <pic:spPr>
                    <a:xfrm>
                      <a:off x="0" y="0"/>
                      <a:ext cx="7585075" cy="706120"/>
                    </a:xfrm>
                    <a:prstGeom prst="rect">
                      <a:avLst/>
                    </a:prstGeom>
                  </pic:spPr>
                </pic:pic>
              </a:graphicData>
            </a:graphic>
          </wp:anchor>
        </w:drawing>
      </w:r>
    </w:p>
    <w:p w14:paraId="07C43DE2" w14:textId="77777777" w:rsidR="00180425" w:rsidRDefault="00000000">
      <w:r>
        <w:rPr>
          <w:noProof/>
        </w:rPr>
        <mc:AlternateContent>
          <mc:Choice Requires="wps">
            <w:drawing>
              <wp:anchor distT="0" distB="0" distL="114300" distR="114300" simplePos="0" relativeHeight="251639296" behindDoc="0" locked="0" layoutInCell="1" allowOverlap="1" wp14:anchorId="2B74459E" wp14:editId="5D5788AC">
                <wp:simplePos x="0" y="0"/>
                <wp:positionH relativeFrom="column">
                  <wp:posOffset>-262255</wp:posOffset>
                </wp:positionH>
                <wp:positionV relativeFrom="paragraph">
                  <wp:posOffset>122555</wp:posOffset>
                </wp:positionV>
                <wp:extent cx="5419090" cy="41910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541909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816EDF8" w14:textId="77777777" w:rsidR="00180425" w:rsidRDefault="00000000">
                            <w:pPr>
                              <w:rPr>
                                <w:rFonts w:ascii="Calibri" w:hAnsi="Calibri" w:cs="Calibri"/>
                                <w:b/>
                                <w:bCs/>
                                <w:sz w:val="36"/>
                                <w:szCs w:val="36"/>
                              </w:rPr>
                            </w:pPr>
                            <w:r>
                              <w:rPr>
                                <w:rFonts w:ascii="Calibri" w:eastAsia="Segoe UI" w:hAnsi="Calibri" w:cs="Calibri"/>
                                <w:b/>
                                <w:bCs/>
                                <w:color w:val="374151"/>
                                <w:sz w:val="36"/>
                                <w:szCs w:val="36"/>
                              </w:rPr>
                              <w:t>Two type of E-R diagram us in Project</w:t>
                            </w:r>
                            <w:r>
                              <w:rPr>
                                <w:rFonts w:ascii="Calibri" w:eastAsia="Segoe UI" w:hAnsi="Calibri" w:cs="Calibri"/>
                                <w:b/>
                                <w:bCs/>
                                <w:color w:val="374151"/>
                                <w:sz w:val="36"/>
                                <w:szCs w:val="36"/>
                              </w:rPr>
                              <w:br/>
                              <w:t>1) Without Relation</w:t>
                            </w:r>
                            <w:r>
                              <w:rPr>
                                <w:rFonts w:ascii="Calibri" w:eastAsia="Segoe UI" w:hAnsi="Calibri" w:cs="Calibri"/>
                                <w:b/>
                                <w:bCs/>
                                <w:color w:val="374151"/>
                                <w:sz w:val="36"/>
                                <w:szCs w:val="36"/>
                              </w:rPr>
                              <w:br/>
                              <w:t>2) With Relation</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2B74459E" id="Text Box 37" o:spid="_x0000_s1042" type="#_x0000_t202" style="position:absolute;margin-left:-20.65pt;margin-top:9.65pt;width:426.7pt;height:330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" filled="f" stroked="f" strokeweight=".5pt">
                <v:textbox style="mso-fit-shape-to-text:t">
                  <w:txbxContent>
                    <w:p w14:paraId="7816EDF8" w14:textId="77777777" w:rsidR="00180425" w:rsidRDefault="00000000">
                      <w:pPr>
                        <w:rPr>
                          <w:rFonts w:ascii="Calibri" w:hAnsi="Calibri" w:cs="Calibri"/>
                          <w:b/>
                          <w:bCs/>
                          <w:sz w:val="36"/>
                          <w:szCs w:val="36"/>
                        </w:rPr>
                      </w:pPr>
                      <w:r>
                        <w:rPr>
                          <w:rFonts w:ascii="Calibri" w:eastAsia="Segoe UI" w:hAnsi="Calibri" w:cs="Calibri"/>
                          <w:b/>
                          <w:bCs/>
                          <w:color w:val="374151"/>
                          <w:sz w:val="36"/>
                          <w:szCs w:val="36"/>
                        </w:rPr>
                        <w:t>Two type of E-R diagram us in Project</w:t>
                      </w:r>
                      <w:r>
                        <w:rPr>
                          <w:rFonts w:ascii="Calibri" w:eastAsia="Segoe UI" w:hAnsi="Calibri" w:cs="Calibri"/>
                          <w:b/>
                          <w:bCs/>
                          <w:color w:val="374151"/>
                          <w:sz w:val="36"/>
                          <w:szCs w:val="36"/>
                        </w:rPr>
                        <w:br/>
                        <w:t>1) Without Relation</w:t>
                      </w:r>
                      <w:r>
                        <w:rPr>
                          <w:rFonts w:ascii="Calibri" w:eastAsia="Segoe UI" w:hAnsi="Calibri" w:cs="Calibri"/>
                          <w:b/>
                          <w:bCs/>
                          <w:color w:val="374151"/>
                          <w:sz w:val="36"/>
                          <w:szCs w:val="36"/>
                        </w:rPr>
                        <w:br/>
                        <w:t>2) With Relation</w:t>
                      </w:r>
                    </w:p>
                  </w:txbxContent>
                </v:textbox>
              </v:shape>
            </w:pict>
          </mc:Fallback>
        </mc:AlternateContent>
      </w:r>
    </w:p>
    <w:p w14:paraId="0E86B63C" w14:textId="77777777" w:rsidR="00180425" w:rsidRDefault="00180425"/>
    <w:p w14:paraId="6109D8F0" w14:textId="77777777" w:rsidR="00180425" w:rsidRDefault="00000000">
      <w:r>
        <w:t xml:space="preserve">      </w:t>
      </w:r>
    </w:p>
    <w:p w14:paraId="51D4516B" w14:textId="77777777" w:rsidR="00180425" w:rsidRDefault="00180425"/>
    <w:p w14:paraId="594454BB" w14:textId="77777777" w:rsidR="00180425" w:rsidRDefault="00180425"/>
    <w:p w14:paraId="2D736220" w14:textId="77777777" w:rsidR="00180425" w:rsidRDefault="00180425"/>
    <w:p w14:paraId="3E883772" w14:textId="77777777" w:rsidR="00180425" w:rsidRDefault="00180425"/>
    <w:p w14:paraId="0AC3F7BE" w14:textId="77777777" w:rsidR="00180425" w:rsidRDefault="00000000">
      <w:r>
        <w:rPr>
          <w:noProof/>
        </w:rPr>
        <mc:AlternateContent>
          <mc:Choice Requires="wps">
            <w:drawing>
              <wp:anchor distT="0" distB="0" distL="114300" distR="114300" simplePos="0" relativeHeight="251638272" behindDoc="0" locked="0" layoutInCell="1" allowOverlap="1" wp14:anchorId="51F3E11A" wp14:editId="2210108C">
                <wp:simplePos x="0" y="0"/>
                <wp:positionH relativeFrom="column">
                  <wp:posOffset>-262255</wp:posOffset>
                </wp:positionH>
                <wp:positionV relativeFrom="paragraph">
                  <wp:posOffset>76200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FFF4F6"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Without Relation: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1F3E11A" id="Text Box 36" o:spid="_x0000_s1043" type="#_x0000_t202" style="position:absolute;margin-left:-20.65pt;margin-top:6pt;width:2in;height:2in;z-index:251638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" filled="f" stroked="f" strokeweight=".5pt">
                <v:textbox style="mso-fit-shape-to-text:t">
                  <w:txbxContent>
                    <w:p w14:paraId="74FFF4F6"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Without Relation:</w:t>
                      </w:r>
                    </w:p>
                  </w:txbxContent>
                </v:textbox>
              </v:shape>
            </w:pict>
          </mc:Fallback>
        </mc:AlternateContent>
      </w:r>
    </w:p>
    <w:p w14:paraId="1B03FA02" w14:textId="77777777" w:rsidR="00180425" w:rsidRDefault="00180425"/>
    <w:p w14:paraId="029AEB3C" w14:textId="77777777" w:rsidR="00180425" w:rsidRDefault="00180425"/>
    <w:p w14:paraId="0C3EFB5F" w14:textId="77777777" w:rsidR="00180425" w:rsidRDefault="00180425"/>
    <w:p w14:paraId="673E232F" w14:textId="2CFE309E" w:rsidR="00180425" w:rsidRDefault="0001279E">
      <w:r>
        <w:rPr>
          <w:noProof/>
        </w:rPr>
        <w:drawing>
          <wp:inline distT="0" distB="0" distL="0" distR="0" wp14:anchorId="4034BB58" wp14:editId="75B8E032">
            <wp:extent cx="5843174" cy="3286125"/>
            <wp:effectExtent l="0" t="0" r="5715" b="0"/>
            <wp:docPr id="105568334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9260" cy="3295172"/>
                    </a:xfrm>
                    <a:prstGeom prst="rect">
                      <a:avLst/>
                    </a:prstGeom>
                    <a:noFill/>
                    <a:ln>
                      <a:noFill/>
                    </a:ln>
                  </pic:spPr>
                </pic:pic>
              </a:graphicData>
            </a:graphic>
          </wp:inline>
        </w:drawing>
      </w:r>
      <w:r>
        <w:t xml:space="preserve">      </w:t>
      </w:r>
    </w:p>
    <w:p w14:paraId="55D8B155" w14:textId="1745F92E" w:rsidR="00180425" w:rsidRDefault="0094519B">
      <w:r>
        <w:rPr>
          <w:noProof/>
        </w:rPr>
        <w:drawing>
          <wp:anchor distT="0" distB="0" distL="114300" distR="114300" simplePos="0" relativeHeight="251695616" behindDoc="0" locked="0" layoutInCell="1" allowOverlap="1" wp14:anchorId="25D9C06B" wp14:editId="690DEADF">
            <wp:simplePos x="0" y="0"/>
            <wp:positionH relativeFrom="column">
              <wp:posOffset>-1181100</wp:posOffset>
            </wp:positionH>
            <wp:positionV relativeFrom="paragraph">
              <wp:posOffset>4161790</wp:posOffset>
            </wp:positionV>
            <wp:extent cx="7585075" cy="706120"/>
            <wp:effectExtent l="0" t="0" r="4445" b="10795"/>
            <wp:wrapSquare wrapText="bothSides"/>
            <wp:docPr id="1" name="Picture 1"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ngwing.com (13)"/>
                    <pic:cNvPicPr>
                      <a:picLocks noChangeAspect="1"/>
                    </pic:cNvPicPr>
                  </pic:nvPicPr>
                  <pic:blipFill>
                    <a:blip r:embed="rId7"/>
                    <a:srcRect b="32972"/>
                    <a:stretch>
                      <a:fillRect/>
                    </a:stretch>
                  </pic:blipFill>
                  <pic:spPr>
                    <a:xfrm rot="10800000">
                      <a:off x="0" y="0"/>
                      <a:ext cx="7585075" cy="706120"/>
                    </a:xfrm>
                    <a:prstGeom prst="rect">
                      <a:avLst/>
                    </a:prstGeom>
                  </pic:spPr>
                </pic:pic>
              </a:graphicData>
            </a:graphic>
          </wp:anchor>
        </w:drawing>
      </w:r>
      <w:r>
        <w:br w:type="page"/>
      </w:r>
      <w:r>
        <w:rPr>
          <w:noProof/>
        </w:rPr>
        <w:lastRenderedPageBreak/>
        <mc:AlternateContent>
          <mc:Choice Requires="wps">
            <w:drawing>
              <wp:anchor distT="0" distB="0" distL="114300" distR="114300" simplePos="0" relativeHeight="251640320" behindDoc="0" locked="0" layoutInCell="1" allowOverlap="1" wp14:anchorId="7862D7DD" wp14:editId="02232912">
                <wp:simplePos x="0" y="0"/>
                <wp:positionH relativeFrom="column">
                  <wp:posOffset>-360045</wp:posOffset>
                </wp:positionH>
                <wp:positionV relativeFrom="paragraph">
                  <wp:posOffset>142875</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95F64F"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With Relation: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7862D7DD" id="Text Box 40" o:spid="_x0000_s1044" type="#_x0000_t202" style="position:absolute;margin-left:-28.35pt;margin-top:11.25pt;width:2in;height:2in;z-index:251640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" filled="f" stroked="f" strokeweight=".5pt">
                <v:textbox style="mso-fit-shape-to-text:t">
                  <w:txbxContent>
                    <w:p w14:paraId="4295F64F"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With Relation:</w:t>
                      </w:r>
                    </w:p>
                  </w:txbxContent>
                </v:textbox>
              </v:shape>
            </w:pict>
          </mc:Fallback>
        </mc:AlternateContent>
      </w:r>
      <w:r>
        <w:t xml:space="preserve"> </w:t>
      </w:r>
      <w:r>
        <w:rPr>
          <w:noProof/>
        </w:rPr>
        <w:drawing>
          <wp:anchor distT="0" distB="0" distL="114300" distR="114300" simplePos="0" relativeHeight="251696640" behindDoc="0" locked="0" layoutInCell="1" allowOverlap="1" wp14:anchorId="3AE0DFC6" wp14:editId="55F86858">
            <wp:simplePos x="0" y="0"/>
            <wp:positionH relativeFrom="column">
              <wp:posOffset>-1143000</wp:posOffset>
            </wp:positionH>
            <wp:positionV relativeFrom="paragraph">
              <wp:posOffset>-2472690</wp:posOffset>
            </wp:positionV>
            <wp:extent cx="7585075" cy="706120"/>
            <wp:effectExtent l="0" t="0" r="4445" b="0"/>
            <wp:wrapSquare wrapText="bothSides"/>
            <wp:docPr id="13" name="Picture 13"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ngwing.com (13)"/>
                    <pic:cNvPicPr>
                      <a:picLocks noChangeAspect="1"/>
                    </pic:cNvPicPr>
                  </pic:nvPicPr>
                  <pic:blipFill>
                    <a:blip r:embed="rId7"/>
                    <a:srcRect b="32972"/>
                    <a:stretch>
                      <a:fillRect/>
                    </a:stretch>
                  </pic:blipFill>
                  <pic:spPr>
                    <a:xfrm>
                      <a:off x="0" y="0"/>
                      <a:ext cx="7585075" cy="706120"/>
                    </a:xfrm>
                    <a:prstGeom prst="rect">
                      <a:avLst/>
                    </a:prstGeom>
                  </pic:spPr>
                </pic:pic>
              </a:graphicData>
            </a:graphic>
          </wp:anchor>
        </w:drawing>
      </w:r>
    </w:p>
    <w:p w14:paraId="7517F0AD" w14:textId="77777777" w:rsidR="00180425" w:rsidRDefault="00180425"/>
    <w:p w14:paraId="32792525" w14:textId="77777777" w:rsidR="00180425" w:rsidRDefault="00180425"/>
    <w:p w14:paraId="6C92BF80" w14:textId="77777777" w:rsidR="00180425" w:rsidRDefault="00180425"/>
    <w:p w14:paraId="54C98124" w14:textId="2ED93794" w:rsidR="00180425" w:rsidRDefault="00180425"/>
    <w:p w14:paraId="516C34CB" w14:textId="401F7258" w:rsidR="00180425" w:rsidRDefault="00000000">
      <w:r>
        <w:rPr>
          <w:noProof/>
        </w:rPr>
        <mc:AlternateContent>
          <mc:Choice Requires="wps">
            <w:drawing>
              <wp:anchor distT="0" distB="0" distL="114300" distR="114300" simplePos="0" relativeHeight="251645440" behindDoc="0" locked="0" layoutInCell="1" allowOverlap="1" wp14:anchorId="4A089C32" wp14:editId="2252D065">
                <wp:simplePos x="0" y="0"/>
                <wp:positionH relativeFrom="column">
                  <wp:posOffset>-360680</wp:posOffset>
                </wp:positionH>
                <wp:positionV relativeFrom="paragraph">
                  <wp:posOffset>90805</wp:posOffset>
                </wp:positionV>
                <wp:extent cx="5419090" cy="4191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41909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284D91D" w14:textId="77777777" w:rsidR="00180425" w:rsidRDefault="00000000">
                            <w:pPr>
                              <w:rPr>
                                <w:rFonts w:ascii="Calibri" w:hAnsi="Calibri" w:cs="Calibri"/>
                                <w:b/>
                                <w:bCs/>
                                <w:sz w:val="36"/>
                                <w:szCs w:val="36"/>
                              </w:rPr>
                            </w:pPr>
                            <w:r>
                              <w:rPr>
                                <w:rFonts w:ascii="Calibri" w:eastAsia="Segoe UI" w:hAnsi="Calibri" w:cs="Calibri"/>
                                <w:b/>
                                <w:bCs/>
                                <w:color w:val="374151"/>
                                <w:sz w:val="36"/>
                                <w:szCs w:val="36"/>
                              </w:rPr>
                              <w:t>The database has been created with relationships, enhancing the program's speed and overall performance.</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A089C32" id="Text Box 42" o:spid="_x0000_s1045" type="#_x0000_t202" style="position:absolute;margin-left:-28.4pt;margin-top:7.15pt;width:426.7pt;height:330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" filled="f" stroked="f" strokeweight=".5pt">
                <v:textbox style="mso-fit-shape-to-text:t">
                  <w:txbxContent>
                    <w:p w14:paraId="2284D91D" w14:textId="77777777" w:rsidR="00180425" w:rsidRDefault="00000000">
                      <w:pPr>
                        <w:rPr>
                          <w:rFonts w:ascii="Calibri" w:hAnsi="Calibri" w:cs="Calibri"/>
                          <w:b/>
                          <w:bCs/>
                          <w:sz w:val="36"/>
                          <w:szCs w:val="36"/>
                        </w:rPr>
                      </w:pPr>
                      <w:r>
                        <w:rPr>
                          <w:rFonts w:ascii="Calibri" w:eastAsia="Segoe UI" w:hAnsi="Calibri" w:cs="Calibri"/>
                          <w:b/>
                          <w:bCs/>
                          <w:color w:val="374151"/>
                          <w:sz w:val="36"/>
                          <w:szCs w:val="36"/>
                        </w:rPr>
                        <w:t>The database has been created with relationships, enhancing the program's speed and overall performance.</w:t>
                      </w:r>
                    </w:p>
                  </w:txbxContent>
                </v:textbox>
              </v:shape>
            </w:pict>
          </mc:Fallback>
        </mc:AlternateContent>
      </w:r>
      <w:r>
        <w:t xml:space="preserve">          </w:t>
      </w:r>
    </w:p>
    <w:p w14:paraId="3F322D1B" w14:textId="03CF32C4" w:rsidR="00180425" w:rsidRDefault="00180425"/>
    <w:p w14:paraId="02F94B17" w14:textId="7317AE3A" w:rsidR="00180425" w:rsidRDefault="00180425"/>
    <w:p w14:paraId="30C26282" w14:textId="299D33A6" w:rsidR="00180425" w:rsidRDefault="00180425"/>
    <w:p w14:paraId="2C49F510" w14:textId="1F6C406C" w:rsidR="00180425" w:rsidRDefault="00180425"/>
    <w:p w14:paraId="2C4B3D82" w14:textId="786B2747" w:rsidR="00180425" w:rsidRDefault="00180425"/>
    <w:p w14:paraId="5D835DC5" w14:textId="47FDD096" w:rsidR="00180425" w:rsidRDefault="00180425"/>
    <w:p w14:paraId="13B13B97" w14:textId="1D1DA1CF" w:rsidR="00180425" w:rsidRDefault="006623D0">
      <w:r>
        <w:rPr>
          <w:noProof/>
        </w:rPr>
        <w:drawing>
          <wp:anchor distT="0" distB="0" distL="114300" distR="114300" simplePos="0" relativeHeight="251664896" behindDoc="0" locked="0" layoutInCell="1" allowOverlap="1" wp14:anchorId="32E6F752" wp14:editId="3A58D6FE">
            <wp:simplePos x="0" y="0"/>
            <wp:positionH relativeFrom="margin">
              <wp:posOffset>-1270</wp:posOffset>
            </wp:positionH>
            <wp:positionV relativeFrom="margin">
              <wp:posOffset>2031365</wp:posOffset>
            </wp:positionV>
            <wp:extent cx="5267325" cy="2962275"/>
            <wp:effectExtent l="0" t="0" r="9525" b="9525"/>
            <wp:wrapSquare wrapText="bothSides"/>
            <wp:docPr id="62437070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anchor>
        </w:drawing>
      </w:r>
    </w:p>
    <w:p w14:paraId="1147CE59" w14:textId="0583C84E" w:rsidR="00180425" w:rsidRDefault="00180425"/>
    <w:p w14:paraId="0AC3F28B" w14:textId="1786F217" w:rsidR="00180425" w:rsidRDefault="00180425"/>
    <w:p w14:paraId="1A3C798B" w14:textId="5DC30181" w:rsidR="00180425" w:rsidRDefault="00180425"/>
    <w:p w14:paraId="1D0F8212" w14:textId="662E7B6D" w:rsidR="00180425" w:rsidRDefault="00180425"/>
    <w:p w14:paraId="76FDA555" w14:textId="6EC6DADB" w:rsidR="00180425" w:rsidRDefault="00180425"/>
    <w:p w14:paraId="7BBCA1F1" w14:textId="77777777" w:rsidR="00180425" w:rsidRDefault="00180425"/>
    <w:p w14:paraId="0E9D8254" w14:textId="77777777" w:rsidR="00180425" w:rsidRDefault="00180425"/>
    <w:p w14:paraId="4B9D9A05" w14:textId="77777777" w:rsidR="00180425" w:rsidRDefault="00180425"/>
    <w:p w14:paraId="782A92EC" w14:textId="0158524A" w:rsidR="00180425" w:rsidRDefault="006623D0">
      <w:r>
        <w:rPr>
          <w:noProof/>
        </w:rPr>
        <w:drawing>
          <wp:anchor distT="0" distB="0" distL="114300" distR="114300" simplePos="0" relativeHeight="251659776" behindDoc="0" locked="0" layoutInCell="1" allowOverlap="1" wp14:anchorId="57AE7DAE" wp14:editId="61CDCC46">
            <wp:simplePos x="0" y="0"/>
            <wp:positionH relativeFrom="column">
              <wp:posOffset>-1143000</wp:posOffset>
            </wp:positionH>
            <wp:positionV relativeFrom="paragraph">
              <wp:posOffset>2971165</wp:posOffset>
            </wp:positionV>
            <wp:extent cx="7585075" cy="706120"/>
            <wp:effectExtent l="0" t="0" r="4445" b="10795"/>
            <wp:wrapSquare wrapText="bothSides"/>
            <wp:docPr id="84" name="Picture 84"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pngwing.com (13)"/>
                    <pic:cNvPicPr>
                      <a:picLocks noChangeAspect="1"/>
                    </pic:cNvPicPr>
                  </pic:nvPicPr>
                  <pic:blipFill>
                    <a:blip r:embed="rId7"/>
                    <a:srcRect b="32972"/>
                    <a:stretch>
                      <a:fillRect/>
                    </a:stretch>
                  </pic:blipFill>
                  <pic:spPr>
                    <a:xfrm rot="10800000">
                      <a:off x="0" y="0"/>
                      <a:ext cx="7585075" cy="706120"/>
                    </a:xfrm>
                    <a:prstGeom prst="rect">
                      <a:avLst/>
                    </a:prstGeom>
                  </pic:spPr>
                </pic:pic>
              </a:graphicData>
            </a:graphic>
          </wp:anchor>
        </w:drawing>
      </w:r>
      <w:r>
        <w:br w:type="page"/>
      </w:r>
    </w:p>
    <w:p w14:paraId="14535129" w14:textId="77777777" w:rsidR="00180425" w:rsidRDefault="00000000">
      <w:r>
        <w:rPr>
          <w:noProof/>
        </w:rPr>
        <w:lastRenderedPageBreak/>
        <mc:AlternateContent>
          <mc:Choice Requires="wps">
            <w:drawing>
              <wp:anchor distT="0" distB="0" distL="114300" distR="114300" simplePos="0" relativeHeight="251642368" behindDoc="0" locked="0" layoutInCell="1" allowOverlap="1" wp14:anchorId="2D08DE21" wp14:editId="739B1F43">
                <wp:simplePos x="0" y="0"/>
                <wp:positionH relativeFrom="column">
                  <wp:posOffset>-360045</wp:posOffset>
                </wp:positionH>
                <wp:positionV relativeFrom="paragraph">
                  <wp:posOffset>142875</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58CCF2"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Algorithm: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D08DE21" id="Text Box 43" o:spid="_x0000_s1046" type="#_x0000_t202" style="position:absolute;margin-left:-28.35pt;margin-top:11.25pt;width:2in;height:2in;z-index:251642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" filled="f" stroked="f" strokeweight=".5pt">
                <v:textbox style="mso-fit-shape-to-text:t">
                  <w:txbxContent>
                    <w:p w14:paraId="0F58CCF2"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Algorithm:</w:t>
                      </w:r>
                    </w:p>
                  </w:txbxContent>
                </v:textbox>
              </v:shape>
            </w:pict>
          </mc:Fallback>
        </mc:AlternateContent>
      </w:r>
      <w:r>
        <w:t xml:space="preserve">  </w:t>
      </w:r>
    </w:p>
    <w:p w14:paraId="5B5D5B3F" w14:textId="77777777" w:rsidR="00180425" w:rsidRDefault="00180425"/>
    <w:p w14:paraId="2782796C" w14:textId="77777777" w:rsidR="00180425" w:rsidRDefault="00180425"/>
    <w:p w14:paraId="5378EF89" w14:textId="77777777" w:rsidR="00180425" w:rsidRDefault="00180425"/>
    <w:p w14:paraId="618A49A9" w14:textId="77777777" w:rsidR="00180425" w:rsidRDefault="00180425"/>
    <w:p w14:paraId="1138D202" w14:textId="77777777" w:rsidR="00180425" w:rsidRDefault="00000000">
      <w:r>
        <w:rPr>
          <w:noProof/>
        </w:rPr>
        <w:drawing>
          <wp:anchor distT="0" distB="0" distL="114300" distR="114300" simplePos="0" relativeHeight="251643392" behindDoc="1" locked="0" layoutInCell="1" allowOverlap="1" wp14:anchorId="1B6E688C" wp14:editId="210B3CD6">
            <wp:simplePos x="0" y="0"/>
            <wp:positionH relativeFrom="column">
              <wp:posOffset>-619760</wp:posOffset>
            </wp:positionH>
            <wp:positionV relativeFrom="paragraph">
              <wp:posOffset>2134870</wp:posOffset>
            </wp:positionV>
            <wp:extent cx="6707505" cy="3825875"/>
            <wp:effectExtent l="0" t="0" r="0" b="0"/>
            <wp:wrapTight wrapText="bothSides">
              <wp:wrapPolygon edited="0">
                <wp:start x="18355" y="86"/>
                <wp:lineTo x="10159" y="344"/>
                <wp:lineTo x="8588" y="602"/>
                <wp:lineTo x="8588" y="1463"/>
                <wp:lineTo x="7901" y="2839"/>
                <wp:lineTo x="7067" y="2925"/>
                <wp:lineTo x="6920" y="3097"/>
                <wp:lineTo x="6969" y="6969"/>
                <wp:lineTo x="5006" y="8346"/>
                <wp:lineTo x="883" y="8346"/>
                <wp:lineTo x="687" y="8432"/>
                <wp:lineTo x="687" y="13078"/>
                <wp:lineTo x="6184" y="13853"/>
                <wp:lineTo x="10012" y="13853"/>
                <wp:lineTo x="10012" y="15229"/>
                <wp:lineTo x="9079" y="16004"/>
                <wp:lineTo x="8785" y="16348"/>
                <wp:lineTo x="8785" y="18585"/>
                <wp:lineTo x="11386" y="19359"/>
                <wp:lineTo x="13202" y="19531"/>
                <wp:lineTo x="14380" y="20392"/>
                <wp:lineTo x="14919" y="20392"/>
                <wp:lineTo x="15263" y="20220"/>
                <wp:lineTo x="16195" y="19617"/>
                <wp:lineTo x="16244" y="19359"/>
                <wp:lineTo x="16686" y="17983"/>
                <wp:lineTo x="16735" y="16606"/>
                <wp:lineTo x="16244" y="15229"/>
                <wp:lineTo x="14919" y="13853"/>
                <wp:lineTo x="14723" y="12476"/>
                <wp:lineTo x="19974" y="11099"/>
                <wp:lineTo x="20122" y="10153"/>
                <wp:lineTo x="20122" y="8948"/>
                <wp:lineTo x="19729" y="8518"/>
                <wp:lineTo x="18846" y="8346"/>
                <wp:lineTo x="18796" y="6969"/>
                <wp:lineTo x="20514" y="4388"/>
                <wp:lineTo x="20514" y="4216"/>
                <wp:lineTo x="20710" y="2839"/>
                <wp:lineTo x="20514" y="1807"/>
                <wp:lineTo x="20465" y="1119"/>
                <wp:lineTo x="19484" y="258"/>
                <wp:lineTo x="18944" y="86"/>
                <wp:lineTo x="18355" y="86"/>
              </wp:wrapPolygon>
            </wp:wrapTight>
            <wp:docPr id="44" name="Picture 44" descr="FLOWCHART-removebg-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FLOWCHART-removebg-preview"/>
                    <pic:cNvPicPr>
                      <a:picLocks noChangeAspect="1"/>
                    </pic:cNvPicPr>
                  </pic:nvPicPr>
                  <pic:blipFill>
                    <a:blip r:embed="rId15"/>
                    <a:stretch>
                      <a:fillRect/>
                    </a:stretch>
                  </pic:blipFill>
                  <pic:spPr>
                    <a:xfrm>
                      <a:off x="0" y="0"/>
                      <a:ext cx="6707505" cy="3825875"/>
                    </a:xfrm>
                    <a:prstGeom prst="rect">
                      <a:avLst/>
                    </a:prstGeom>
                    <a:effectLst>
                      <a:innerShdw blurRad="63500" dist="50800" dir="8100000">
                        <a:srgbClr val="000000">
                          <a:alpha val="50000"/>
                        </a:srgbClr>
                      </a:innerShdw>
                    </a:effectLst>
                  </pic:spPr>
                </pic:pic>
              </a:graphicData>
            </a:graphic>
          </wp:anchor>
        </w:drawing>
      </w:r>
      <w:r>
        <w:rPr>
          <w:noProof/>
        </w:rPr>
        <mc:AlternateContent>
          <mc:Choice Requires="wps">
            <w:drawing>
              <wp:anchor distT="0" distB="0" distL="114300" distR="114300" simplePos="0" relativeHeight="251644416" behindDoc="0" locked="0" layoutInCell="1" allowOverlap="1" wp14:anchorId="1E19CAF4" wp14:editId="47299C02">
                <wp:simplePos x="0" y="0"/>
                <wp:positionH relativeFrom="column">
                  <wp:posOffset>-360680</wp:posOffset>
                </wp:positionH>
                <wp:positionV relativeFrom="paragraph">
                  <wp:posOffset>90805</wp:posOffset>
                </wp:positionV>
                <wp:extent cx="5419090" cy="41910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419090" cy="419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20694F" w14:textId="77777777" w:rsidR="00180425" w:rsidRDefault="00000000">
                            <w:pPr>
                              <w:rPr>
                                <w:rFonts w:ascii="Calibri" w:hAnsi="Calibri" w:cs="Calibri"/>
                                <w:b/>
                                <w:bCs/>
                                <w:sz w:val="36"/>
                                <w:szCs w:val="36"/>
                              </w:rPr>
                            </w:pPr>
                            <w:r>
                              <w:rPr>
                                <w:rFonts w:ascii="Calibri" w:eastAsia="Segoe UI" w:hAnsi="Calibri" w:cs="Calibri"/>
                                <w:b/>
                                <w:bCs/>
                                <w:color w:val="374151"/>
                                <w:sz w:val="36"/>
                                <w:szCs w:val="36"/>
                              </w:rPr>
                              <w:t>The project is outlined with an algorithm and flowchart, providing a concise description of its structure and processes.</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1E19CAF4" id="Text Box 45" o:spid="_x0000_s1047" type="#_x0000_t202" style="position:absolute;margin-left:-28.4pt;margin-top:7.15pt;width:426.7pt;height:330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" filled="f" stroked="f" strokeweight=".5pt">
                <v:textbox style="mso-fit-shape-to-text:t">
                  <w:txbxContent>
                    <w:p w14:paraId="0E20694F" w14:textId="77777777" w:rsidR="00180425" w:rsidRDefault="00000000">
                      <w:pPr>
                        <w:rPr>
                          <w:rFonts w:ascii="Calibri" w:hAnsi="Calibri" w:cs="Calibri"/>
                          <w:b/>
                          <w:bCs/>
                          <w:sz w:val="36"/>
                          <w:szCs w:val="36"/>
                        </w:rPr>
                      </w:pPr>
                      <w:r>
                        <w:rPr>
                          <w:rFonts w:ascii="Calibri" w:eastAsia="Segoe UI" w:hAnsi="Calibri" w:cs="Calibri"/>
                          <w:b/>
                          <w:bCs/>
                          <w:color w:val="374151"/>
                          <w:sz w:val="36"/>
                          <w:szCs w:val="36"/>
                        </w:rPr>
                        <w:t>The project is outlined with an algorithm and flowchart, providing a concise description of its structure and processes.</w:t>
                      </w:r>
                    </w:p>
                  </w:txbxContent>
                </v:textbox>
              </v:shape>
            </w:pict>
          </mc:Fallback>
        </mc:AlternateContent>
      </w:r>
      <w:r>
        <w:t xml:space="preserve">      </w:t>
      </w:r>
    </w:p>
    <w:p w14:paraId="4BDD42A2" w14:textId="77777777" w:rsidR="00180425" w:rsidRDefault="00180425"/>
    <w:p w14:paraId="02522BA1" w14:textId="77777777" w:rsidR="00180425" w:rsidRDefault="00180425"/>
    <w:p w14:paraId="25606CBF" w14:textId="77777777" w:rsidR="00180425" w:rsidRDefault="00180425"/>
    <w:p w14:paraId="7F38AA23" w14:textId="77777777" w:rsidR="00180425" w:rsidRDefault="00180425"/>
    <w:p w14:paraId="3BE3EDE3" w14:textId="77777777" w:rsidR="00180425" w:rsidRDefault="00180425"/>
    <w:p w14:paraId="3229E9F8" w14:textId="77777777" w:rsidR="00180425" w:rsidRDefault="00180425"/>
    <w:p w14:paraId="0D019408" w14:textId="77777777" w:rsidR="00180425" w:rsidRDefault="00180425"/>
    <w:p w14:paraId="1098AE95" w14:textId="77777777" w:rsidR="00180425" w:rsidRDefault="00180425"/>
    <w:p w14:paraId="4C6E3C08" w14:textId="77777777" w:rsidR="00180425" w:rsidRDefault="00180425"/>
    <w:p w14:paraId="3C01D7B2" w14:textId="77777777" w:rsidR="00180425" w:rsidRDefault="00000000">
      <w:r>
        <w:rPr>
          <w:noProof/>
        </w:rPr>
        <w:drawing>
          <wp:anchor distT="0" distB="0" distL="114300" distR="114300" simplePos="0" relativeHeight="251676160" behindDoc="0" locked="0" layoutInCell="1" allowOverlap="1" wp14:anchorId="330569CE" wp14:editId="24511EC3">
            <wp:simplePos x="0" y="0"/>
            <wp:positionH relativeFrom="column">
              <wp:posOffset>-1143000</wp:posOffset>
            </wp:positionH>
            <wp:positionV relativeFrom="paragraph">
              <wp:posOffset>-3239770</wp:posOffset>
            </wp:positionV>
            <wp:extent cx="7585075" cy="706120"/>
            <wp:effectExtent l="0" t="0" r="4445" b="0"/>
            <wp:wrapSquare wrapText="bothSides"/>
            <wp:docPr id="18" name="Picture 18"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ngwing.com (13)"/>
                    <pic:cNvPicPr>
                      <a:picLocks noChangeAspect="1"/>
                    </pic:cNvPicPr>
                  </pic:nvPicPr>
                  <pic:blipFill>
                    <a:blip r:embed="rId7"/>
                    <a:srcRect b="32972"/>
                    <a:stretch>
                      <a:fillRect/>
                    </a:stretch>
                  </pic:blipFill>
                  <pic:spPr>
                    <a:xfrm>
                      <a:off x="0" y="0"/>
                      <a:ext cx="7585075" cy="706120"/>
                    </a:xfrm>
                    <a:prstGeom prst="rect">
                      <a:avLst/>
                    </a:prstGeom>
                  </pic:spPr>
                </pic:pic>
              </a:graphicData>
            </a:graphic>
          </wp:anchor>
        </w:drawing>
      </w:r>
    </w:p>
    <w:p w14:paraId="2DBCAADF" w14:textId="77777777" w:rsidR="00180425" w:rsidRDefault="00180425"/>
    <w:p w14:paraId="39F3F35F" w14:textId="77777777" w:rsidR="00180425" w:rsidRDefault="00180425"/>
    <w:p w14:paraId="5ECC4C7E" w14:textId="77777777" w:rsidR="00180425" w:rsidRDefault="00180425"/>
    <w:p w14:paraId="5E9F5477" w14:textId="77777777" w:rsidR="00180425" w:rsidRDefault="00180425"/>
    <w:p w14:paraId="21783924" w14:textId="77777777" w:rsidR="00180425" w:rsidRDefault="00180425"/>
    <w:p w14:paraId="1C34E0BD" w14:textId="77777777" w:rsidR="00180425" w:rsidRDefault="00180425"/>
    <w:p w14:paraId="339E7127" w14:textId="77777777" w:rsidR="00180425" w:rsidRDefault="00180425"/>
    <w:p w14:paraId="6067AB60" w14:textId="77777777" w:rsidR="00180425" w:rsidRDefault="00180425"/>
    <w:p w14:paraId="04266349" w14:textId="77777777" w:rsidR="00180425" w:rsidRDefault="00180425"/>
    <w:p w14:paraId="4FBBA017" w14:textId="77777777" w:rsidR="00180425" w:rsidRDefault="00180425"/>
    <w:p w14:paraId="6BF97183" w14:textId="77777777" w:rsidR="00180425" w:rsidRDefault="00180425"/>
    <w:p w14:paraId="5B84A2A7" w14:textId="77777777" w:rsidR="00180425" w:rsidRDefault="00180425"/>
    <w:p w14:paraId="0A60C872" w14:textId="77777777" w:rsidR="00180425" w:rsidRDefault="00180425"/>
    <w:p w14:paraId="3DF686D8" w14:textId="77777777" w:rsidR="00180425" w:rsidRDefault="00180425"/>
    <w:p w14:paraId="359FE69C" w14:textId="77777777" w:rsidR="00180425" w:rsidRDefault="00180425"/>
    <w:p w14:paraId="525EB5DA" w14:textId="77777777" w:rsidR="00180425" w:rsidRDefault="00180425"/>
    <w:p w14:paraId="16735B77" w14:textId="77777777" w:rsidR="00180425" w:rsidRDefault="00180425"/>
    <w:p w14:paraId="6288B3F4" w14:textId="77777777" w:rsidR="00180425" w:rsidRDefault="00180425"/>
    <w:p w14:paraId="316C7BAC" w14:textId="77777777" w:rsidR="00180425" w:rsidRDefault="00180425"/>
    <w:p w14:paraId="29D13BC5" w14:textId="77777777" w:rsidR="00180425" w:rsidRDefault="00180425"/>
    <w:p w14:paraId="5AEEB694" w14:textId="77777777" w:rsidR="00180425" w:rsidRDefault="00180425"/>
    <w:p w14:paraId="12DF2695" w14:textId="77777777" w:rsidR="00180425" w:rsidRDefault="00180425"/>
    <w:p w14:paraId="15D7DB4D" w14:textId="77777777" w:rsidR="00180425" w:rsidRDefault="00180425"/>
    <w:p w14:paraId="1504E328" w14:textId="77777777" w:rsidR="00180425" w:rsidRDefault="00000000">
      <w:r>
        <w:rPr>
          <w:noProof/>
        </w:rPr>
        <w:drawing>
          <wp:anchor distT="0" distB="0" distL="114300" distR="114300" simplePos="0" relativeHeight="251686400" behindDoc="0" locked="0" layoutInCell="1" allowOverlap="1" wp14:anchorId="5D08BCEA" wp14:editId="3AAD777B">
            <wp:simplePos x="0" y="0"/>
            <wp:positionH relativeFrom="column">
              <wp:posOffset>-1143000</wp:posOffset>
            </wp:positionH>
            <wp:positionV relativeFrom="paragraph">
              <wp:posOffset>2390140</wp:posOffset>
            </wp:positionV>
            <wp:extent cx="7585075" cy="706120"/>
            <wp:effectExtent l="0" t="0" r="4445" b="10795"/>
            <wp:wrapSquare wrapText="bothSides"/>
            <wp:docPr id="85" name="Picture 85"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pngwing.com (13)"/>
                    <pic:cNvPicPr>
                      <a:picLocks noChangeAspect="1"/>
                    </pic:cNvPicPr>
                  </pic:nvPicPr>
                  <pic:blipFill>
                    <a:blip r:embed="rId7"/>
                    <a:srcRect b="32972"/>
                    <a:stretch>
                      <a:fillRect/>
                    </a:stretch>
                  </pic:blipFill>
                  <pic:spPr>
                    <a:xfrm rot="10800000">
                      <a:off x="0" y="0"/>
                      <a:ext cx="7585075" cy="706120"/>
                    </a:xfrm>
                    <a:prstGeom prst="rect">
                      <a:avLst/>
                    </a:prstGeom>
                  </pic:spPr>
                </pic:pic>
              </a:graphicData>
            </a:graphic>
          </wp:anchor>
        </w:drawing>
      </w:r>
      <w:r>
        <w:br w:type="page"/>
      </w:r>
    </w:p>
    <w:p w14:paraId="778B2243" w14:textId="45D48BBD" w:rsidR="00180425" w:rsidRDefault="00BE2D28">
      <w:r>
        <w:rPr>
          <w:noProof/>
        </w:rPr>
        <w:lastRenderedPageBreak/>
        <mc:AlternateContent>
          <mc:Choice Requires="wps">
            <w:drawing>
              <wp:anchor distT="0" distB="0" distL="114300" distR="114300" simplePos="0" relativeHeight="251629056" behindDoc="0" locked="0" layoutInCell="1" allowOverlap="1" wp14:anchorId="5108234A" wp14:editId="6A1DFFED">
                <wp:simplePos x="0" y="0"/>
                <wp:positionH relativeFrom="column">
                  <wp:posOffset>-171450</wp:posOffset>
                </wp:positionH>
                <wp:positionV relativeFrom="paragraph">
                  <wp:posOffset>9525</wp:posOffset>
                </wp:positionV>
                <wp:extent cx="1828800" cy="533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533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346777"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User &amp; Guest Theme:</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108234A" id="Text Box 47" o:spid="_x0000_s1048" type="#_x0000_t202" style="position:absolute;margin-left:-13.5pt;margin-top:.75pt;width:2in;height:42pt;z-index:251629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" filled="f" stroked="f" strokeweight=".5pt">
                <v:textbox>
                  <w:txbxContent>
                    <w:p w14:paraId="3A346777"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User &amp; Guest Theme:</w:t>
                      </w:r>
                    </w:p>
                  </w:txbxContent>
                </v:textbox>
              </v:shape>
            </w:pict>
          </mc:Fallback>
        </mc:AlternateContent>
      </w:r>
      <w:r>
        <w:rPr>
          <w:noProof/>
        </w:rPr>
        <w:drawing>
          <wp:anchor distT="0" distB="0" distL="114300" distR="114300" simplePos="0" relativeHeight="251688448" behindDoc="0" locked="0" layoutInCell="1" allowOverlap="1" wp14:anchorId="429D88E0" wp14:editId="08101F47">
            <wp:simplePos x="0" y="0"/>
            <wp:positionH relativeFrom="column">
              <wp:posOffset>-1143000</wp:posOffset>
            </wp:positionH>
            <wp:positionV relativeFrom="paragraph">
              <wp:posOffset>-914400</wp:posOffset>
            </wp:positionV>
            <wp:extent cx="7585075" cy="447675"/>
            <wp:effectExtent l="0" t="0" r="0" b="9525"/>
            <wp:wrapSquare wrapText="bothSides"/>
            <wp:docPr id="20" name="Picture 20"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ngwing.com (13)"/>
                    <pic:cNvPicPr>
                      <a:picLocks noChangeAspect="1"/>
                    </pic:cNvPicPr>
                  </pic:nvPicPr>
                  <pic:blipFill>
                    <a:blip r:embed="rId7"/>
                    <a:srcRect b="32972"/>
                    <a:stretch>
                      <a:fillRect/>
                    </a:stretch>
                  </pic:blipFill>
                  <pic:spPr>
                    <a:xfrm>
                      <a:off x="0" y="0"/>
                      <a:ext cx="7585075" cy="44767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21888" behindDoc="0" locked="0" layoutInCell="1" allowOverlap="1" wp14:anchorId="5C01689B" wp14:editId="5ED52BA7">
                <wp:simplePos x="0" y="0"/>
                <wp:positionH relativeFrom="column">
                  <wp:posOffset>46355</wp:posOffset>
                </wp:positionH>
                <wp:positionV relativeFrom="paragraph">
                  <wp:posOffset>-483235</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998CB7"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GUI Document &amp; Interface Design</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5C01689B" id="Text Box 46" o:spid="_x0000_s1049" type="#_x0000_t202" style="position:absolute;margin-left:3.65pt;margin-top:-38.05pt;width:2in;height:2in;z-index:251621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" filled="f" stroked="f" strokeweight=".5pt">
                <v:textbox style="mso-fit-shape-to-text:t">
                  <w:txbxContent>
                    <w:p w14:paraId="72998CB7"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GUI Document &amp; Interface Design</w:t>
                      </w:r>
                    </w:p>
                  </w:txbxContent>
                </v:textbox>
              </v:shape>
            </w:pict>
          </mc:Fallback>
        </mc:AlternateContent>
      </w:r>
      <w:r>
        <w:t xml:space="preserve">  </w:t>
      </w:r>
    </w:p>
    <w:p w14:paraId="2FAE4F0A" w14:textId="5ACAA809" w:rsidR="00180425" w:rsidRDefault="00180425"/>
    <w:p w14:paraId="4D1AFF49" w14:textId="79F53618" w:rsidR="00180425" w:rsidRDefault="00BE2D28">
      <w:r>
        <w:rPr>
          <w:noProof/>
        </w:rPr>
        <mc:AlternateContent>
          <mc:Choice Requires="wps">
            <w:drawing>
              <wp:anchor distT="0" distB="0" distL="114300" distR="114300" simplePos="0" relativeHeight="251633152" behindDoc="0" locked="0" layoutInCell="1" allowOverlap="1" wp14:anchorId="31A3A87E" wp14:editId="7683FF96">
                <wp:simplePos x="0" y="0"/>
                <wp:positionH relativeFrom="column">
                  <wp:posOffset>-238125</wp:posOffset>
                </wp:positionH>
                <wp:positionV relativeFrom="paragraph">
                  <wp:posOffset>166370</wp:posOffset>
                </wp:positionV>
                <wp:extent cx="5419090" cy="28403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419090" cy="2840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69BDC3" w14:textId="77777777" w:rsidR="00BE2D28" w:rsidRPr="00BE2D28" w:rsidRDefault="00BE2D28" w:rsidP="00BE2D28">
                            <w:pPr>
                              <w:rPr>
                                <w:rFonts w:ascii="Calibri" w:eastAsia="Segoe UI" w:hAnsi="Calibri" w:cs="Calibri"/>
                                <w:b/>
                                <w:bCs/>
                                <w:color w:val="374151"/>
                                <w:sz w:val="23"/>
                                <w:szCs w:val="23"/>
                              </w:rPr>
                            </w:pPr>
                            <w:r w:rsidRPr="00BE2D28">
                              <w:rPr>
                                <w:rFonts w:ascii="Calibri" w:eastAsia="Segoe UI" w:hAnsi="Calibri" w:cs="Calibri"/>
                                <w:b/>
                                <w:bCs/>
                                <w:color w:val="374151"/>
                                <w:sz w:val="23"/>
                                <w:szCs w:val="23"/>
                              </w:rPr>
                              <w:t>The Expense Voyage platform features a personalized welcome message that greets users by name upon logging in, along with a visually appealing homepage that provides easy access to essential functionalities like registration and login. It showcases an overview of current and upcoming trips, including destination, dates, key itinerary items, and remaining budget, alongside a list of recent activities such as logged expenses and itinerary updates. Users can register with their email and password, manage their profiles, and upload profile pictures. They can create, edit, and delete trips, as well as manage itineraries with categorizable items like flights and accommodations. Real-time expense logging allows users to track spending, set overall and category-specific budgets, and receive alerts when nearing budget limits. The platform supports multiple currencies, providing exchange rates and enabling expense conversion to the user's preferred currency. Users can generate detailed expense reports and receive daily reminders and alerts for logging expenses and upcoming itinerary items, ensuring effective financial management and organization throughout their travels</w:t>
                            </w:r>
                          </w:p>
                          <w:p w14:paraId="440B506C" w14:textId="72AF5C02" w:rsidR="00180425" w:rsidRDefault="00180425">
                            <w:pPr>
                              <w:rPr>
                                <w:rFonts w:ascii="Calibri" w:hAnsi="Calibri" w:cs="Calibri"/>
                                <w:b/>
                                <w:bCs/>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31A3A87E" id="Text Box 48" o:spid="_x0000_s1050" type="#_x0000_t202" style="position:absolute;margin-left:-18.75pt;margin-top:13.1pt;width:426.7pt;height:223.65pt;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" filled="f" stroked="f" strokeweight=".5pt">
                <v:textbox>
                  <w:txbxContent>
                    <w:p w14:paraId="4C69BDC3" w14:textId="77777777" w:rsidR="00BE2D28" w:rsidRPr="00BE2D28" w:rsidRDefault="00BE2D28" w:rsidP="00BE2D28">
                      <w:pPr>
                        <w:rPr>
                          <w:rFonts w:ascii="Calibri" w:eastAsia="Segoe UI" w:hAnsi="Calibri" w:cs="Calibri"/>
                          <w:b/>
                          <w:bCs/>
                          <w:color w:val="374151"/>
                          <w:sz w:val="23"/>
                          <w:szCs w:val="23"/>
                        </w:rPr>
                      </w:pPr>
                      <w:r w:rsidRPr="00BE2D28">
                        <w:rPr>
                          <w:rFonts w:ascii="Calibri" w:eastAsia="Segoe UI" w:hAnsi="Calibri" w:cs="Calibri"/>
                          <w:b/>
                          <w:bCs/>
                          <w:color w:val="374151"/>
                          <w:sz w:val="23"/>
                          <w:szCs w:val="23"/>
                        </w:rPr>
                        <w:t>The Expense Voyage platform features a personalized welcome message that greets users by name upon logging in, along with a visually appealing homepage that provides easy access to essential functionalities like registration and login. It showcases an overview of current and upcoming trips, including destination, dates, key itinerary items, and remaining budget, alongside a list of recent activities such as logged expenses and itinerary updates. Users can register with their email and password, manage their profiles, and upload profile pictures. They can create, edit, and delete trips, as well as manage itineraries with categorizable items like flights and accommodations. Real-time expense logging allows users to track spending, set overall and category-specific budgets, and receive alerts when nearing budget limits. The platform supports multiple currencies, providing exchange rates and enabling expense conversion to the user's preferred currency. Users can generate detailed expense reports and receive daily reminders and alerts for logging expenses and upcoming itinerary items, ensuring effective financial management and organization throughout their travels</w:t>
                      </w:r>
                    </w:p>
                    <w:p w14:paraId="440B506C" w14:textId="72AF5C02" w:rsidR="00180425" w:rsidRDefault="00180425">
                      <w:pPr>
                        <w:rPr>
                          <w:rFonts w:ascii="Calibri" w:hAnsi="Calibri" w:cs="Calibri"/>
                          <w:b/>
                          <w:bCs/>
                          <w:sz w:val="36"/>
                          <w:szCs w:val="36"/>
                        </w:rPr>
                      </w:pPr>
                    </w:p>
                  </w:txbxContent>
                </v:textbox>
              </v:shape>
            </w:pict>
          </mc:Fallback>
        </mc:AlternateContent>
      </w:r>
    </w:p>
    <w:p w14:paraId="1FC06664" w14:textId="52F772A0" w:rsidR="00180425" w:rsidRDefault="00000000">
      <w:r>
        <w:t xml:space="preserve">          </w:t>
      </w:r>
    </w:p>
    <w:p w14:paraId="3324E01F" w14:textId="52002CA4" w:rsidR="00180425" w:rsidRDefault="00180425"/>
    <w:p w14:paraId="28B6DE47" w14:textId="370FB807" w:rsidR="00180425" w:rsidRDefault="00180425"/>
    <w:p w14:paraId="0A7A1B8B" w14:textId="77777777" w:rsidR="00180425" w:rsidRDefault="00180425"/>
    <w:p w14:paraId="097F5D7F" w14:textId="77777777" w:rsidR="00180425" w:rsidRDefault="00180425"/>
    <w:p w14:paraId="763274E0" w14:textId="77777777" w:rsidR="00180425" w:rsidRDefault="00180425"/>
    <w:p w14:paraId="08BAA7DE" w14:textId="77777777" w:rsidR="00180425" w:rsidRDefault="00180425"/>
    <w:p w14:paraId="7BC6B81A" w14:textId="77777777" w:rsidR="00180425" w:rsidRDefault="00180425"/>
    <w:p w14:paraId="1191B017" w14:textId="77777777" w:rsidR="00180425" w:rsidRDefault="00180425"/>
    <w:p w14:paraId="1D1D1289" w14:textId="77777777" w:rsidR="00180425" w:rsidRDefault="00180425"/>
    <w:p w14:paraId="7F5CE3BD" w14:textId="77777777" w:rsidR="00180425" w:rsidRDefault="00180425"/>
    <w:p w14:paraId="2999BEED" w14:textId="77777777" w:rsidR="00180425" w:rsidRDefault="00180425"/>
    <w:p w14:paraId="0A3E47EB" w14:textId="08B6E757" w:rsidR="00180425" w:rsidRDefault="00180425"/>
    <w:p w14:paraId="1259B03B" w14:textId="77777777" w:rsidR="00180425" w:rsidRDefault="00180425"/>
    <w:p w14:paraId="15CA8135" w14:textId="77777777" w:rsidR="00180425" w:rsidRDefault="00180425"/>
    <w:p w14:paraId="14CB8375" w14:textId="77777777" w:rsidR="00180425" w:rsidRDefault="00180425"/>
    <w:p w14:paraId="5E7ED1A1" w14:textId="77777777" w:rsidR="00180425" w:rsidRDefault="00180425"/>
    <w:p w14:paraId="423CFB2F" w14:textId="17520742" w:rsidR="00180425" w:rsidRDefault="00F60465">
      <w:r>
        <w:rPr>
          <w:noProof/>
        </w:rPr>
        <w:drawing>
          <wp:anchor distT="0" distB="0" distL="114300" distR="114300" simplePos="0" relativeHeight="251657728" behindDoc="1" locked="0" layoutInCell="1" allowOverlap="1" wp14:anchorId="6FA710C6" wp14:editId="7164D71C">
            <wp:simplePos x="0" y="0"/>
            <wp:positionH relativeFrom="column">
              <wp:posOffset>-186055</wp:posOffset>
            </wp:positionH>
            <wp:positionV relativeFrom="paragraph">
              <wp:posOffset>442595</wp:posOffset>
            </wp:positionV>
            <wp:extent cx="5753100" cy="3234690"/>
            <wp:effectExtent l="19050" t="0" r="19050" b="1318260"/>
            <wp:wrapTight wrapText="bothSides">
              <wp:wrapPolygon edited="0">
                <wp:start x="-72" y="0"/>
                <wp:lineTo x="-72" y="30276"/>
                <wp:lineTo x="21600" y="30276"/>
                <wp:lineTo x="21600" y="0"/>
                <wp:lineTo x="-72"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innerShdw blurRad="63500" dist="50800" dir="8100000">
                        <a:srgbClr val="000000">
                          <a:alpha val="50000"/>
                        </a:srgbClr>
                      </a:innerShdw>
                      <a:reflection blurRad="6350" stA="50000" endA="300" endPos="38500" dist="50800" dir="5400000" sy="-100000" algn="bl" rotWithShape="0"/>
                    </a:effectLst>
                  </pic:spPr>
                </pic:pic>
              </a:graphicData>
            </a:graphic>
            <wp14:sizeRelH relativeFrom="margin">
              <wp14:pctWidth>0</wp14:pctWidth>
            </wp14:sizeRelH>
          </wp:anchor>
        </w:drawing>
      </w:r>
      <w:r w:rsidR="008A1703">
        <w:rPr>
          <w:noProof/>
        </w:rPr>
        <mc:AlternateContent>
          <mc:Choice Requires="wps">
            <w:drawing>
              <wp:inline distT="0" distB="0" distL="0" distR="0" wp14:anchorId="1D4A59AD" wp14:editId="64A6209F">
                <wp:extent cx="304800" cy="304800"/>
                <wp:effectExtent l="0" t="0" r="0" b="0"/>
                <wp:docPr id="226470790" name="Rectangle 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F8D075" id="Rectangle 4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8A1703">
        <w:rPr>
          <w:noProof/>
        </w:rPr>
        <mc:AlternateContent>
          <mc:Choice Requires="wps">
            <w:drawing>
              <wp:inline distT="0" distB="0" distL="0" distR="0" wp14:anchorId="2C15492B" wp14:editId="40ED206E">
                <wp:extent cx="304800" cy="304800"/>
                <wp:effectExtent l="0" t="0" r="0" b="0"/>
                <wp:docPr id="280947255"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DF9841" id="Rectangl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 xml:space="preserve">         </w:t>
      </w:r>
    </w:p>
    <w:p w14:paraId="387D10EB" w14:textId="77777777" w:rsidR="00180425" w:rsidRDefault="00180425"/>
    <w:p w14:paraId="30FECEDB" w14:textId="77777777" w:rsidR="00180425" w:rsidRDefault="00180425"/>
    <w:p w14:paraId="3A5265F9" w14:textId="77777777" w:rsidR="00180425" w:rsidRDefault="00000000">
      <w:r>
        <w:br w:type="page"/>
      </w:r>
      <w:r>
        <w:rPr>
          <w:noProof/>
        </w:rPr>
        <w:drawing>
          <wp:anchor distT="0" distB="0" distL="114300" distR="114300" simplePos="0" relativeHeight="251687424" behindDoc="0" locked="0" layoutInCell="1" allowOverlap="1" wp14:anchorId="3E4A0ACA" wp14:editId="2BCD8FBD">
            <wp:simplePos x="0" y="0"/>
            <wp:positionH relativeFrom="column">
              <wp:posOffset>-1143000</wp:posOffset>
            </wp:positionH>
            <wp:positionV relativeFrom="paragraph">
              <wp:posOffset>840105</wp:posOffset>
            </wp:positionV>
            <wp:extent cx="7585075" cy="706120"/>
            <wp:effectExtent l="0" t="0" r="4445" b="10795"/>
            <wp:wrapSquare wrapText="bothSides"/>
            <wp:docPr id="86" name="Picture 86"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pngwing.com (13)"/>
                    <pic:cNvPicPr>
                      <a:picLocks noChangeAspect="1"/>
                    </pic:cNvPicPr>
                  </pic:nvPicPr>
                  <pic:blipFill>
                    <a:blip r:embed="rId7"/>
                    <a:srcRect b="32972"/>
                    <a:stretch>
                      <a:fillRect/>
                    </a:stretch>
                  </pic:blipFill>
                  <pic:spPr>
                    <a:xfrm rot="10800000">
                      <a:off x="0" y="0"/>
                      <a:ext cx="7585075" cy="706120"/>
                    </a:xfrm>
                    <a:prstGeom prst="rect">
                      <a:avLst/>
                    </a:prstGeom>
                  </pic:spPr>
                </pic:pic>
              </a:graphicData>
            </a:graphic>
          </wp:anchor>
        </w:drawing>
      </w:r>
    </w:p>
    <w:p w14:paraId="061EE710" w14:textId="33E3D64B" w:rsidR="00180425" w:rsidRDefault="008A1703">
      <w:r>
        <w:rPr>
          <w:noProof/>
        </w:rPr>
        <w:lastRenderedPageBreak/>
        <mc:AlternateContent>
          <mc:Choice Requires="wps">
            <w:drawing>
              <wp:anchor distT="0" distB="0" distL="114300" distR="114300" simplePos="0" relativeHeight="251650560" behindDoc="0" locked="0" layoutInCell="1" allowOverlap="1" wp14:anchorId="45FE9DB5" wp14:editId="32A3CCF5">
                <wp:simplePos x="0" y="0"/>
                <wp:positionH relativeFrom="column">
                  <wp:posOffset>1254125</wp:posOffset>
                </wp:positionH>
                <wp:positionV relativeFrom="paragraph">
                  <wp:posOffset>6985</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7A0AA7F"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Task Sheet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5FE9DB5" id="Text Box 53" o:spid="_x0000_s1051" type="#_x0000_t202" style="position:absolute;margin-left:98.75pt;margin-top:.55pt;width:2in;height:2in;z-index:251650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" filled="f" stroked="f" strokeweight=".5pt">
                <v:textbox style="mso-fit-shape-to-text:t">
                  <w:txbxContent>
                    <w:p w14:paraId="57A0AA7F"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Task Sheet</w:t>
                      </w:r>
                    </w:p>
                  </w:txbxContent>
                </v:textbox>
              </v:shape>
            </w:pict>
          </mc:Fallback>
        </mc:AlternateContent>
      </w:r>
      <w:r w:rsidR="00BE2D28">
        <w:rPr>
          <w:noProof/>
        </w:rPr>
        <mc:AlternateContent>
          <mc:Choice Requires="wps">
            <w:drawing>
              <wp:anchor distT="0" distB="0" distL="114300" distR="114300" simplePos="0" relativeHeight="251648512" behindDoc="0" locked="0" layoutInCell="1" allowOverlap="1" wp14:anchorId="69EE6195" wp14:editId="302A8A8E">
                <wp:simplePos x="0" y="0"/>
                <wp:positionH relativeFrom="column">
                  <wp:posOffset>-234950</wp:posOffset>
                </wp:positionH>
                <wp:positionV relativeFrom="paragraph">
                  <wp:posOffset>123190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CBB8011" w14:textId="46A0D83B" w:rsidR="00180425" w:rsidRDefault="00180425">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69EE6195" id="Text Box 50" o:spid="_x0000_s1052" type="#_x0000_t202" style="position:absolute;margin-left:-18.5pt;margin-top:9.7pt;width:2in;height:2in;z-index:25164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" filled="f" stroked="f" strokeweight=".5pt">
                <v:textbox style="mso-fit-shape-to-text:t">
                  <w:txbxContent>
                    <w:p w14:paraId="3CBB8011" w14:textId="46A0D83B" w:rsidR="00180425" w:rsidRDefault="00180425">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p>
                  </w:txbxContent>
                </v:textbox>
              </v:shape>
            </w:pict>
          </mc:Fallback>
        </mc:AlternateContent>
      </w:r>
      <w:r w:rsidR="00BE2D28">
        <w:t xml:space="preserve">   </w:t>
      </w:r>
    </w:p>
    <w:p w14:paraId="6A930FFA" w14:textId="23ADD095" w:rsidR="00180425" w:rsidRDefault="00180425"/>
    <w:p w14:paraId="26D8C862" w14:textId="77777777" w:rsidR="00180425" w:rsidRDefault="00180425"/>
    <w:p w14:paraId="7EFABB4A" w14:textId="7636EB0A" w:rsidR="00180425" w:rsidRDefault="004213F8">
      <w:r>
        <w:rPr>
          <w:noProof/>
        </w:rPr>
        <mc:AlternateContent>
          <mc:Choice Requires="wps">
            <w:drawing>
              <wp:anchor distT="0" distB="0" distL="114300" distR="114300" simplePos="0" relativeHeight="251646464" behindDoc="0" locked="0" layoutInCell="1" allowOverlap="1" wp14:anchorId="7A6887C4" wp14:editId="5E117A19">
                <wp:simplePos x="0" y="0"/>
                <wp:positionH relativeFrom="column">
                  <wp:posOffset>-275590</wp:posOffset>
                </wp:positionH>
                <wp:positionV relativeFrom="paragraph">
                  <wp:posOffset>119380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2A6497"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Usman Ahmed (</w:t>
                            </w:r>
                            <w:r>
                              <w:rPr>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std1422606</w:t>
                            </w: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7A6887C4" id="Text Box 55" o:spid="_x0000_s1053" type="#_x0000_t202" style="position:absolute;margin-left:-21.7pt;margin-top:9.4pt;width:2in;height:2in;z-index:251646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" filled="f" stroked="f" strokeweight=".5pt">
                <v:textbox style="mso-fit-shape-to-text:t">
                  <w:txbxContent>
                    <w:p w14:paraId="742A6497"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Usman Ahmed (</w:t>
                      </w:r>
                      <w:r>
                        <w:rPr>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std1422606</w:t>
                      </w: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w:t>
                      </w:r>
                    </w:p>
                  </w:txbxContent>
                </v:textbox>
              </v:shape>
            </w:pict>
          </mc:Fallback>
        </mc:AlternateContent>
      </w:r>
      <w:r>
        <w:t xml:space="preserve">                                                               </w:t>
      </w:r>
    </w:p>
    <w:p w14:paraId="73F00DCD" w14:textId="438B9782" w:rsidR="00180425" w:rsidRDefault="00000000">
      <w:r>
        <w:t xml:space="preserve">                                                                                                                                                                            </w:t>
      </w:r>
    </w:p>
    <w:p w14:paraId="5B4E5E7E" w14:textId="4213D8ED" w:rsidR="00180425" w:rsidRDefault="00180425"/>
    <w:p w14:paraId="688BECB3" w14:textId="0E75DB1C" w:rsidR="00180425" w:rsidRDefault="004213F8">
      <w:r>
        <w:rPr>
          <w:noProof/>
        </w:rPr>
        <mc:AlternateContent>
          <mc:Choice Requires="wps">
            <w:drawing>
              <wp:anchor distT="0" distB="0" distL="114300" distR="114300" simplePos="0" relativeHeight="251651584" behindDoc="0" locked="0" layoutInCell="1" allowOverlap="1" wp14:anchorId="42E7FA15" wp14:editId="50FAA400">
                <wp:simplePos x="0" y="0"/>
                <wp:positionH relativeFrom="column">
                  <wp:posOffset>-236855</wp:posOffset>
                </wp:positionH>
                <wp:positionV relativeFrom="paragraph">
                  <wp:posOffset>96520</wp:posOffset>
                </wp:positionV>
                <wp:extent cx="5419090" cy="75057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5419090" cy="7505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F7E9BB" w14:textId="25F1D759" w:rsidR="00180425" w:rsidRDefault="00000000">
                            <w:pPr>
                              <w:rPr>
                                <w:rFonts w:ascii="Calibri" w:hAnsi="Calibri" w:cs="Calibri"/>
                                <w:b/>
                                <w:bCs/>
                                <w:sz w:val="36"/>
                                <w:szCs w:val="36"/>
                              </w:rPr>
                            </w:pPr>
                            <w:r>
                              <w:rPr>
                                <w:rStyle w:val="Strong"/>
                                <w:rFonts w:ascii="Calibri" w:eastAsia="Segoe UI" w:hAnsi="Calibri" w:cs="Calibri"/>
                                <w:sz w:val="36"/>
                                <w:szCs w:val="36"/>
                                <w:bdr w:val="single" w:sz="2" w:space="0" w:color="D9D9E3"/>
                              </w:rPr>
                              <w:t>Role:</w:t>
                            </w:r>
                            <w:r>
                              <w:rPr>
                                <w:rFonts w:ascii="Calibri" w:eastAsia="Segoe UI" w:hAnsi="Calibri" w:cs="Calibri"/>
                                <w:b/>
                                <w:bCs/>
                                <w:color w:val="374151"/>
                                <w:sz w:val="36"/>
                                <w:szCs w:val="36"/>
                              </w:rPr>
                              <w:t xml:space="preserve"> </w:t>
                            </w:r>
                            <w:r w:rsidR="00263878">
                              <w:rPr>
                                <w:rFonts w:ascii="Calibri" w:eastAsia="Segoe UI" w:hAnsi="Calibri" w:cs="Calibri"/>
                                <w:b/>
                                <w:bCs/>
                                <w:color w:val="374151"/>
                                <w:sz w:val="36"/>
                                <w:szCs w:val="36"/>
                              </w:rPr>
                              <w:t>Played a vital role in handling backend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2E7FA15" id="Text Box 56" o:spid="_x0000_s1054" type="#_x0000_t202" style="position:absolute;margin-left:-18.65pt;margin-top:7.6pt;width:426.7pt;height:59.1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" filled="f" stroked="f" strokeweight=".5pt">
                <v:textbox>
                  <w:txbxContent>
                    <w:p w14:paraId="5BF7E9BB" w14:textId="25F1D759" w:rsidR="00180425" w:rsidRDefault="00000000">
                      <w:pPr>
                        <w:rPr>
                          <w:rFonts w:ascii="Calibri" w:hAnsi="Calibri" w:cs="Calibri"/>
                          <w:b/>
                          <w:bCs/>
                          <w:sz w:val="36"/>
                          <w:szCs w:val="36"/>
                        </w:rPr>
                      </w:pPr>
                      <w:r>
                        <w:rPr>
                          <w:rStyle w:val="Strong"/>
                          <w:rFonts w:ascii="Calibri" w:eastAsia="Segoe UI" w:hAnsi="Calibri" w:cs="Calibri"/>
                          <w:sz w:val="36"/>
                          <w:szCs w:val="36"/>
                          <w:bdr w:val="single" w:sz="2" w:space="0" w:color="D9D9E3"/>
                        </w:rPr>
                        <w:t>Role:</w:t>
                      </w:r>
                      <w:r>
                        <w:rPr>
                          <w:rFonts w:ascii="Calibri" w:eastAsia="Segoe UI" w:hAnsi="Calibri" w:cs="Calibri"/>
                          <w:b/>
                          <w:bCs/>
                          <w:color w:val="374151"/>
                          <w:sz w:val="36"/>
                          <w:szCs w:val="36"/>
                        </w:rPr>
                        <w:t xml:space="preserve"> </w:t>
                      </w:r>
                      <w:r w:rsidR="00263878">
                        <w:rPr>
                          <w:rFonts w:ascii="Calibri" w:eastAsia="Segoe UI" w:hAnsi="Calibri" w:cs="Calibri"/>
                          <w:b/>
                          <w:bCs/>
                          <w:color w:val="374151"/>
                          <w:sz w:val="36"/>
                          <w:szCs w:val="36"/>
                        </w:rPr>
                        <w:t>Played a vital role in handling backend</w:t>
                      </w:r>
                    </w:p>
                  </w:txbxContent>
                </v:textbox>
              </v:shape>
            </w:pict>
          </mc:Fallback>
        </mc:AlternateContent>
      </w:r>
    </w:p>
    <w:p w14:paraId="5B048291" w14:textId="4BB291D6" w:rsidR="00180425" w:rsidRDefault="00180425"/>
    <w:p w14:paraId="5711D1F6" w14:textId="56D7BB99" w:rsidR="00180425" w:rsidRDefault="004213F8">
      <w:r>
        <w:rPr>
          <w:noProof/>
        </w:rPr>
        <mc:AlternateContent>
          <mc:Choice Requires="wps">
            <w:drawing>
              <wp:anchor distT="0" distB="0" distL="114300" distR="114300" simplePos="0" relativeHeight="251662848" behindDoc="0" locked="0" layoutInCell="1" allowOverlap="1" wp14:anchorId="2107DF92" wp14:editId="1A63FB8A">
                <wp:simplePos x="0" y="0"/>
                <wp:positionH relativeFrom="column">
                  <wp:posOffset>-231140</wp:posOffset>
                </wp:positionH>
                <wp:positionV relativeFrom="paragraph">
                  <wp:posOffset>133985</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1ED21E2" w14:textId="291F0439" w:rsidR="00180425" w:rsidRDefault="00263878">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Darakhshan (</w:t>
                            </w:r>
                            <w:r>
                              <w:rPr>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std1420161</w:t>
                            </w: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107DF92" id="Text Box 57" o:spid="_x0000_s1055" type="#_x0000_t202" style="position:absolute;margin-left:-18.2pt;margin-top:10.55pt;width:2in;height:2in;z-index:2516628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" filled="f" stroked="f" strokeweight=".5pt">
                <v:textbox style="mso-fit-shape-to-text:t">
                  <w:txbxContent>
                    <w:p w14:paraId="21ED21E2" w14:textId="291F0439" w:rsidR="00180425" w:rsidRDefault="00263878">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Darakhshan (</w:t>
                      </w:r>
                      <w:r>
                        <w:rPr>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std1420161</w:t>
                      </w: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w:t>
                      </w:r>
                    </w:p>
                  </w:txbxContent>
                </v:textbox>
              </v:shape>
            </w:pict>
          </mc:Fallback>
        </mc:AlternateContent>
      </w:r>
    </w:p>
    <w:p w14:paraId="61B0A9AD" w14:textId="3900AB08" w:rsidR="00180425" w:rsidRDefault="00180425"/>
    <w:p w14:paraId="516A2D7C" w14:textId="0B5C1EE7" w:rsidR="00180425" w:rsidRDefault="00180425"/>
    <w:p w14:paraId="715FCD81" w14:textId="32E2420B" w:rsidR="00180425" w:rsidRDefault="004213F8">
      <w:r>
        <w:rPr>
          <w:noProof/>
        </w:rPr>
        <mc:AlternateContent>
          <mc:Choice Requires="wps">
            <w:drawing>
              <wp:anchor distT="0" distB="0" distL="114300" distR="114300" simplePos="0" relativeHeight="251670016" behindDoc="0" locked="0" layoutInCell="1" allowOverlap="1" wp14:anchorId="3ABB3AA2" wp14:editId="5986934E">
                <wp:simplePos x="0" y="0"/>
                <wp:positionH relativeFrom="column">
                  <wp:posOffset>-224790</wp:posOffset>
                </wp:positionH>
                <wp:positionV relativeFrom="paragraph">
                  <wp:posOffset>177165</wp:posOffset>
                </wp:positionV>
                <wp:extent cx="5419090" cy="75057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5419090" cy="7505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221E4A" w14:textId="19A515DD" w:rsidR="00180425" w:rsidRDefault="00000000">
                            <w:pPr>
                              <w:rPr>
                                <w:rFonts w:ascii="Calibri" w:hAnsi="Calibri" w:cs="Calibri"/>
                                <w:b/>
                                <w:bCs/>
                                <w:sz w:val="36"/>
                                <w:szCs w:val="36"/>
                              </w:rPr>
                            </w:pPr>
                            <w:r>
                              <w:rPr>
                                <w:rStyle w:val="Strong"/>
                                <w:rFonts w:ascii="Calibri" w:eastAsia="Segoe UI" w:hAnsi="Calibri" w:cs="Calibri"/>
                                <w:sz w:val="36"/>
                                <w:szCs w:val="36"/>
                                <w:bdr w:val="single" w:sz="2" w:space="0" w:color="D9D9E3"/>
                              </w:rPr>
                              <w:t>Role:</w:t>
                            </w:r>
                            <w:r>
                              <w:rPr>
                                <w:rFonts w:ascii="Calibri" w:eastAsia="Segoe UI" w:hAnsi="Calibri" w:cs="Calibri"/>
                                <w:b/>
                                <w:bCs/>
                                <w:color w:val="374151"/>
                                <w:sz w:val="36"/>
                                <w:szCs w:val="36"/>
                              </w:rPr>
                              <w:t xml:space="preserve"> Assisted in </w:t>
                            </w:r>
                            <w:r w:rsidR="00263878">
                              <w:rPr>
                                <w:rFonts w:ascii="Calibri" w:eastAsia="Segoe UI" w:hAnsi="Calibri" w:cs="Calibri"/>
                                <w:b/>
                                <w:bCs/>
                                <w:color w:val="374151"/>
                                <w:sz w:val="36"/>
                                <w:szCs w:val="36"/>
                              </w:rPr>
                              <w:t>Models</w:t>
                            </w:r>
                            <w:r>
                              <w:rPr>
                                <w:rFonts w:ascii="Calibri" w:eastAsia="Segoe UI" w:hAnsi="Calibri" w:cs="Calibri"/>
                                <w:b/>
                                <w:bCs/>
                                <w:color w:val="374151"/>
                                <w:sz w:val="36"/>
                                <w:szCs w:val="36"/>
                              </w:rPr>
                              <w:t xml:space="preserve"> tasks and contributed to the presentation.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ABB3AA2" id="Text Box 58" o:spid="_x0000_s1056" type="#_x0000_t202" style="position:absolute;margin-left:-17.7pt;margin-top:13.95pt;width:426.7pt;height:59.1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" filled="f" stroked="f" strokeweight=".5pt">
                <v:textbox>
                  <w:txbxContent>
                    <w:p w14:paraId="3A221E4A" w14:textId="19A515DD" w:rsidR="00180425" w:rsidRDefault="00000000">
                      <w:pPr>
                        <w:rPr>
                          <w:rFonts w:ascii="Calibri" w:hAnsi="Calibri" w:cs="Calibri"/>
                          <w:b/>
                          <w:bCs/>
                          <w:sz w:val="36"/>
                          <w:szCs w:val="36"/>
                        </w:rPr>
                      </w:pPr>
                      <w:r>
                        <w:rPr>
                          <w:rStyle w:val="Strong"/>
                          <w:rFonts w:ascii="Calibri" w:eastAsia="Segoe UI" w:hAnsi="Calibri" w:cs="Calibri"/>
                          <w:sz w:val="36"/>
                          <w:szCs w:val="36"/>
                          <w:bdr w:val="single" w:sz="2" w:space="0" w:color="D9D9E3"/>
                        </w:rPr>
                        <w:t>Role:</w:t>
                      </w:r>
                      <w:r>
                        <w:rPr>
                          <w:rFonts w:ascii="Calibri" w:eastAsia="Segoe UI" w:hAnsi="Calibri" w:cs="Calibri"/>
                          <w:b/>
                          <w:bCs/>
                          <w:color w:val="374151"/>
                          <w:sz w:val="36"/>
                          <w:szCs w:val="36"/>
                        </w:rPr>
                        <w:t xml:space="preserve"> Assisted in </w:t>
                      </w:r>
                      <w:r w:rsidR="00263878">
                        <w:rPr>
                          <w:rFonts w:ascii="Calibri" w:eastAsia="Segoe UI" w:hAnsi="Calibri" w:cs="Calibri"/>
                          <w:b/>
                          <w:bCs/>
                          <w:color w:val="374151"/>
                          <w:sz w:val="36"/>
                          <w:szCs w:val="36"/>
                        </w:rPr>
                        <w:t>Models</w:t>
                      </w:r>
                      <w:r>
                        <w:rPr>
                          <w:rFonts w:ascii="Calibri" w:eastAsia="Segoe UI" w:hAnsi="Calibri" w:cs="Calibri"/>
                          <w:b/>
                          <w:bCs/>
                          <w:color w:val="374151"/>
                          <w:sz w:val="36"/>
                          <w:szCs w:val="36"/>
                        </w:rPr>
                        <w:t xml:space="preserve"> tasks and contributed to the presentation.</w:t>
                      </w:r>
                    </w:p>
                  </w:txbxContent>
                </v:textbox>
              </v:shape>
            </w:pict>
          </mc:Fallback>
        </mc:AlternateContent>
      </w:r>
      <w:r>
        <w:t xml:space="preserve">                   </w:t>
      </w:r>
    </w:p>
    <w:p w14:paraId="035BB771" w14:textId="596E1842" w:rsidR="00180425" w:rsidRDefault="00180425"/>
    <w:p w14:paraId="70991AFA" w14:textId="334FA50B" w:rsidR="00180425" w:rsidRDefault="00180425"/>
    <w:p w14:paraId="3CACDA1D" w14:textId="25EDE7CC" w:rsidR="00180425" w:rsidRDefault="00180425"/>
    <w:p w14:paraId="4E385696" w14:textId="2B47DFEF" w:rsidR="00180425" w:rsidRDefault="004213F8">
      <w:r>
        <w:rPr>
          <w:noProof/>
        </w:rPr>
        <mc:AlternateContent>
          <mc:Choice Requires="wps">
            <w:drawing>
              <wp:anchor distT="0" distB="0" distL="114300" distR="114300" simplePos="0" relativeHeight="251674112" behindDoc="0" locked="0" layoutInCell="1" allowOverlap="1" wp14:anchorId="13BE49F0" wp14:editId="635F0D54">
                <wp:simplePos x="0" y="0"/>
                <wp:positionH relativeFrom="column">
                  <wp:posOffset>-226060</wp:posOffset>
                </wp:positionH>
                <wp:positionV relativeFrom="paragraph">
                  <wp:posOffset>95885</wp:posOffset>
                </wp:positionV>
                <wp:extent cx="1828800" cy="1828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08B8C9" w14:textId="58B10170" w:rsidR="00180425" w:rsidRDefault="00263878">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Aiman Naseem (</w:t>
                            </w:r>
                            <w:r>
                              <w:rPr>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std1</w:t>
                            </w:r>
                            <w:r w:rsidR="00F320A6">
                              <w:rPr>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361994</w:t>
                            </w: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13BE49F0" id="Text Box 59" o:spid="_x0000_s1057" type="#_x0000_t202" style="position:absolute;margin-left:-17.8pt;margin-top:7.55pt;width:2in;height:2in;z-index:251674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" filled="f" stroked="f" strokeweight=".5pt">
                <v:textbox style="mso-fit-shape-to-text:t">
                  <w:txbxContent>
                    <w:p w14:paraId="3608B8C9" w14:textId="58B10170" w:rsidR="00180425" w:rsidRDefault="00263878">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Aiman Naseem (</w:t>
                      </w:r>
                      <w:r>
                        <w:rPr>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std1</w:t>
                      </w:r>
                      <w:r w:rsidR="00F320A6">
                        <w:rPr>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361994</w:t>
                      </w: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w:t>
                      </w:r>
                    </w:p>
                  </w:txbxContent>
                </v:textbox>
              </v:shape>
            </w:pict>
          </mc:Fallback>
        </mc:AlternateContent>
      </w:r>
    </w:p>
    <w:p w14:paraId="625EA057" w14:textId="17E0A3EA" w:rsidR="00180425" w:rsidRDefault="00180425"/>
    <w:p w14:paraId="633A205D" w14:textId="11E88D8A" w:rsidR="00180425" w:rsidRDefault="00180425"/>
    <w:p w14:paraId="47F88C2A" w14:textId="4054B48B" w:rsidR="00180425" w:rsidRDefault="004213F8">
      <w:r>
        <w:rPr>
          <w:noProof/>
        </w:rPr>
        <mc:AlternateContent>
          <mc:Choice Requires="wps">
            <w:drawing>
              <wp:anchor distT="0" distB="0" distL="114300" distR="114300" simplePos="0" relativeHeight="251677184" behindDoc="0" locked="0" layoutInCell="1" allowOverlap="1" wp14:anchorId="2967B267" wp14:editId="5715D277">
                <wp:simplePos x="0" y="0"/>
                <wp:positionH relativeFrom="column">
                  <wp:posOffset>-219075</wp:posOffset>
                </wp:positionH>
                <wp:positionV relativeFrom="paragraph">
                  <wp:posOffset>151130</wp:posOffset>
                </wp:positionV>
                <wp:extent cx="5419090" cy="63817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5419090" cy="638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0726C47" w14:textId="0D0BE39E" w:rsidR="00180425" w:rsidRDefault="00000000">
                            <w:pPr>
                              <w:rPr>
                                <w:rFonts w:ascii="Calibri" w:hAnsi="Calibri" w:cs="Calibri"/>
                                <w:b/>
                                <w:bCs/>
                                <w:sz w:val="36"/>
                                <w:szCs w:val="36"/>
                              </w:rPr>
                            </w:pPr>
                            <w:r>
                              <w:rPr>
                                <w:rStyle w:val="Strong"/>
                                <w:rFonts w:ascii="Calibri" w:eastAsia="Segoe UI" w:hAnsi="Calibri" w:cs="Calibri"/>
                                <w:sz w:val="36"/>
                                <w:szCs w:val="36"/>
                                <w:bdr w:val="single" w:sz="2" w:space="0" w:color="D9D9E3"/>
                              </w:rPr>
                              <w:t>Role:</w:t>
                            </w:r>
                            <w:r>
                              <w:rPr>
                                <w:rFonts w:ascii="Calibri" w:eastAsia="Segoe UI" w:hAnsi="Calibri" w:cs="Calibri"/>
                                <w:b/>
                                <w:bCs/>
                                <w:color w:val="374151"/>
                                <w:sz w:val="36"/>
                                <w:szCs w:val="36"/>
                              </w:rPr>
                              <w:t xml:space="preserve"> Responsible for generating all required content</w:t>
                            </w:r>
                            <w:r w:rsidR="00263878">
                              <w:rPr>
                                <w:rFonts w:ascii="Calibri" w:eastAsia="Segoe UI" w:hAnsi="Calibri" w:cs="Calibri"/>
                                <w:b/>
                                <w:bCs/>
                                <w:color w:val="374151"/>
                                <w:sz w:val="36"/>
                                <w:szCs w:val="36"/>
                              </w:rPr>
                              <w:t xml:space="preserve"> and managing frontend</w:t>
                            </w:r>
                            <w:r>
                              <w:rPr>
                                <w:rFonts w:ascii="Calibri" w:eastAsia="Segoe UI" w:hAnsi="Calibri" w:cs="Calibri"/>
                                <w:b/>
                                <w:bCs/>
                                <w:color w:val="374151"/>
                                <w:sz w:val="36"/>
                                <w:szCs w:val="36"/>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2967B267" id="Text Box 60" o:spid="_x0000_s1058" type="#_x0000_t202" style="position:absolute;margin-left:-17.25pt;margin-top:11.9pt;width:426.7pt;height:50.2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" filled="f" stroked="f" strokeweight=".5pt">
                <v:textbox>
                  <w:txbxContent>
                    <w:p w14:paraId="00726C47" w14:textId="0D0BE39E" w:rsidR="00180425" w:rsidRDefault="00000000">
                      <w:pPr>
                        <w:rPr>
                          <w:rFonts w:ascii="Calibri" w:hAnsi="Calibri" w:cs="Calibri"/>
                          <w:b/>
                          <w:bCs/>
                          <w:sz w:val="36"/>
                          <w:szCs w:val="36"/>
                        </w:rPr>
                      </w:pPr>
                      <w:r>
                        <w:rPr>
                          <w:rStyle w:val="Strong"/>
                          <w:rFonts w:ascii="Calibri" w:eastAsia="Segoe UI" w:hAnsi="Calibri" w:cs="Calibri"/>
                          <w:sz w:val="36"/>
                          <w:szCs w:val="36"/>
                          <w:bdr w:val="single" w:sz="2" w:space="0" w:color="D9D9E3"/>
                        </w:rPr>
                        <w:t>Role:</w:t>
                      </w:r>
                      <w:r>
                        <w:rPr>
                          <w:rFonts w:ascii="Calibri" w:eastAsia="Segoe UI" w:hAnsi="Calibri" w:cs="Calibri"/>
                          <w:b/>
                          <w:bCs/>
                          <w:color w:val="374151"/>
                          <w:sz w:val="36"/>
                          <w:szCs w:val="36"/>
                        </w:rPr>
                        <w:t xml:space="preserve"> Responsible for generating all required content</w:t>
                      </w:r>
                      <w:r w:rsidR="00263878">
                        <w:rPr>
                          <w:rFonts w:ascii="Calibri" w:eastAsia="Segoe UI" w:hAnsi="Calibri" w:cs="Calibri"/>
                          <w:b/>
                          <w:bCs/>
                          <w:color w:val="374151"/>
                          <w:sz w:val="36"/>
                          <w:szCs w:val="36"/>
                        </w:rPr>
                        <w:t xml:space="preserve"> and managing frontend</w:t>
                      </w:r>
                      <w:r>
                        <w:rPr>
                          <w:rFonts w:ascii="Calibri" w:eastAsia="Segoe UI" w:hAnsi="Calibri" w:cs="Calibri"/>
                          <w:b/>
                          <w:bCs/>
                          <w:color w:val="374151"/>
                          <w:sz w:val="36"/>
                          <w:szCs w:val="36"/>
                        </w:rPr>
                        <w:t>.</w:t>
                      </w:r>
                    </w:p>
                  </w:txbxContent>
                </v:textbox>
              </v:shape>
            </w:pict>
          </mc:Fallback>
        </mc:AlternateContent>
      </w:r>
    </w:p>
    <w:p w14:paraId="2526152E" w14:textId="77777777" w:rsidR="00180425" w:rsidRDefault="00180425"/>
    <w:p w14:paraId="41074B18" w14:textId="342E17EA" w:rsidR="00180425" w:rsidRDefault="00180425"/>
    <w:p w14:paraId="4FD8B933" w14:textId="6343EFD5" w:rsidR="00180425" w:rsidRDefault="00000000">
      <w:r>
        <w:t xml:space="preserve">                </w:t>
      </w:r>
    </w:p>
    <w:p w14:paraId="4845BF6E" w14:textId="276A906E" w:rsidR="00180425" w:rsidRDefault="004213F8">
      <w:pPr>
        <w:jc w:val="both"/>
      </w:pPr>
      <w:r>
        <w:rPr>
          <w:noProof/>
        </w:rPr>
        <mc:AlternateContent>
          <mc:Choice Requires="wps">
            <w:drawing>
              <wp:anchor distT="0" distB="0" distL="114300" distR="114300" simplePos="0" relativeHeight="251681280" behindDoc="0" locked="0" layoutInCell="1" allowOverlap="1" wp14:anchorId="06051CC8" wp14:editId="18A82870">
                <wp:simplePos x="0" y="0"/>
                <wp:positionH relativeFrom="column">
                  <wp:posOffset>-211455</wp:posOffset>
                </wp:positionH>
                <wp:positionV relativeFrom="paragraph">
                  <wp:posOffset>164465</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9E74C8" w14:textId="18123527" w:rsidR="00180425" w:rsidRDefault="004213F8">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Daniyal Arif (</w:t>
                            </w:r>
                            <w:r>
                              <w:rPr>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std1361887</w:t>
                            </w: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06051CC8" id="Text Box 61" o:spid="_x0000_s1059" type="#_x0000_t202" style="position:absolute;left:0;text-align:left;margin-left:-16.65pt;margin-top:12.95pt;width:2in;height:2in;z-index:251681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" filled="f" stroked="f" strokeweight=".5pt">
                <v:textbox style="mso-fit-shape-to-text:t">
                  <w:txbxContent>
                    <w:p w14:paraId="509E74C8" w14:textId="18123527" w:rsidR="00180425" w:rsidRDefault="004213F8">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Daniyal Arif (</w:t>
                      </w:r>
                      <w:r>
                        <w:rPr>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std1361887</w:t>
                      </w: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w:t>
                      </w:r>
                    </w:p>
                  </w:txbxContent>
                </v:textbox>
              </v:shape>
            </w:pict>
          </mc:Fallback>
        </mc:AlternateContent>
      </w:r>
    </w:p>
    <w:p w14:paraId="36CDBA00" w14:textId="41F12566" w:rsidR="00180425" w:rsidRDefault="00000000">
      <w:r>
        <w:t xml:space="preserve">  </w:t>
      </w:r>
    </w:p>
    <w:p w14:paraId="0D656014" w14:textId="7C92D10B" w:rsidR="00180425" w:rsidRDefault="00180425"/>
    <w:p w14:paraId="05239D16" w14:textId="21335653" w:rsidR="00180425" w:rsidRDefault="004213F8">
      <w:r>
        <w:rPr>
          <w:noProof/>
        </w:rPr>
        <mc:AlternateContent>
          <mc:Choice Requires="wps">
            <w:drawing>
              <wp:anchor distT="0" distB="0" distL="114300" distR="114300" simplePos="0" relativeHeight="251685376" behindDoc="0" locked="0" layoutInCell="1" allowOverlap="1" wp14:anchorId="468E5E33" wp14:editId="02816FDF">
                <wp:simplePos x="0" y="0"/>
                <wp:positionH relativeFrom="column">
                  <wp:posOffset>-213995</wp:posOffset>
                </wp:positionH>
                <wp:positionV relativeFrom="paragraph">
                  <wp:posOffset>130810</wp:posOffset>
                </wp:positionV>
                <wp:extent cx="5419090" cy="75057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419090" cy="75057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BA49841" w14:textId="34850F35" w:rsidR="00180425" w:rsidRDefault="00000000">
                            <w:pPr>
                              <w:rPr>
                                <w:rFonts w:ascii="Calibri" w:eastAsia="Segoe UI" w:hAnsi="Calibri" w:cs="Calibri"/>
                                <w:b/>
                                <w:bCs/>
                                <w:color w:val="374151"/>
                                <w:sz w:val="36"/>
                                <w:szCs w:val="36"/>
                              </w:rPr>
                            </w:pPr>
                            <w:r>
                              <w:rPr>
                                <w:rStyle w:val="Strong"/>
                                <w:rFonts w:ascii="Calibri" w:eastAsia="Segoe UI" w:hAnsi="Calibri" w:cs="Calibri"/>
                                <w:sz w:val="36"/>
                                <w:szCs w:val="36"/>
                                <w:bdr w:val="single" w:sz="2" w:space="0" w:color="D9D9E3"/>
                              </w:rPr>
                              <w:t>Role:</w:t>
                            </w:r>
                            <w:r w:rsidR="004213F8">
                              <w:rPr>
                                <w:rStyle w:val="Strong"/>
                                <w:rFonts w:ascii="Calibri" w:eastAsia="Segoe UI" w:hAnsi="Calibri" w:cs="Calibri"/>
                                <w:sz w:val="36"/>
                                <w:szCs w:val="36"/>
                                <w:bdr w:val="single" w:sz="2" w:space="0" w:color="D9D9E3"/>
                              </w:rPr>
                              <w:t xml:space="preserve"> </w:t>
                            </w:r>
                            <w:r w:rsidR="004213F8">
                              <w:rPr>
                                <w:rFonts w:ascii="Calibri" w:eastAsia="Segoe UI" w:hAnsi="Calibri" w:cs="Calibri"/>
                                <w:b/>
                                <w:bCs/>
                                <w:color w:val="374151"/>
                                <w:sz w:val="36"/>
                                <w:szCs w:val="36"/>
                              </w:rPr>
                              <w:t>Contributed to the presentation and managed</w:t>
                            </w:r>
                          </w:p>
                          <w:p w14:paraId="0CD8E4F9" w14:textId="217BA979" w:rsidR="006260B3" w:rsidRPr="004213F8" w:rsidRDefault="004213F8">
                            <w:pPr>
                              <w:rPr>
                                <w:rFonts w:ascii="Calibri" w:eastAsia="Segoe UI" w:hAnsi="Calibri" w:cs="Calibri"/>
                                <w:b/>
                                <w:bCs/>
                                <w:color w:val="374151"/>
                                <w:sz w:val="36"/>
                                <w:szCs w:val="36"/>
                              </w:rPr>
                            </w:pPr>
                            <w:r>
                              <w:rPr>
                                <w:rFonts w:ascii="Calibri" w:eastAsia="Segoe UI" w:hAnsi="Calibri" w:cs="Calibri"/>
                                <w:b/>
                                <w:bCs/>
                                <w:color w:val="374151"/>
                                <w:sz w:val="36"/>
                                <w:szCs w:val="36"/>
                              </w:rPr>
                              <w:t>Documentation.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68E5E33" id="Text Box 62" o:spid="_x0000_s1060" type="#_x0000_t202" style="position:absolute;margin-left:-16.85pt;margin-top:10.3pt;width:426.7pt;height:59.1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" filled="f" stroked="f" strokeweight=".5pt">
                <v:textbox>
                  <w:txbxContent>
                    <w:p w14:paraId="2BA49841" w14:textId="34850F35" w:rsidR="00180425" w:rsidRDefault="00000000">
                      <w:pPr>
                        <w:rPr>
                          <w:rFonts w:ascii="Calibri" w:eastAsia="Segoe UI" w:hAnsi="Calibri" w:cs="Calibri"/>
                          <w:b/>
                          <w:bCs/>
                          <w:color w:val="374151"/>
                          <w:sz w:val="36"/>
                          <w:szCs w:val="36"/>
                        </w:rPr>
                      </w:pPr>
                      <w:r>
                        <w:rPr>
                          <w:rStyle w:val="Strong"/>
                          <w:rFonts w:ascii="Calibri" w:eastAsia="Segoe UI" w:hAnsi="Calibri" w:cs="Calibri"/>
                          <w:sz w:val="36"/>
                          <w:szCs w:val="36"/>
                          <w:bdr w:val="single" w:sz="2" w:space="0" w:color="D9D9E3"/>
                        </w:rPr>
                        <w:t>Role:</w:t>
                      </w:r>
                      <w:r w:rsidR="004213F8">
                        <w:rPr>
                          <w:rStyle w:val="Strong"/>
                          <w:rFonts w:ascii="Calibri" w:eastAsia="Segoe UI" w:hAnsi="Calibri" w:cs="Calibri"/>
                          <w:sz w:val="36"/>
                          <w:szCs w:val="36"/>
                          <w:bdr w:val="single" w:sz="2" w:space="0" w:color="D9D9E3"/>
                        </w:rPr>
                        <w:t xml:space="preserve"> </w:t>
                      </w:r>
                      <w:r w:rsidR="004213F8">
                        <w:rPr>
                          <w:rFonts w:ascii="Calibri" w:eastAsia="Segoe UI" w:hAnsi="Calibri" w:cs="Calibri"/>
                          <w:b/>
                          <w:bCs/>
                          <w:color w:val="374151"/>
                          <w:sz w:val="36"/>
                          <w:szCs w:val="36"/>
                        </w:rPr>
                        <w:t>Contributed to the presentation and managed</w:t>
                      </w:r>
                    </w:p>
                    <w:p w14:paraId="0CD8E4F9" w14:textId="217BA979" w:rsidR="006260B3" w:rsidRPr="004213F8" w:rsidRDefault="004213F8">
                      <w:pPr>
                        <w:rPr>
                          <w:rFonts w:ascii="Calibri" w:eastAsia="Segoe UI" w:hAnsi="Calibri" w:cs="Calibri"/>
                          <w:b/>
                          <w:bCs/>
                          <w:color w:val="374151"/>
                          <w:sz w:val="36"/>
                          <w:szCs w:val="36"/>
                        </w:rPr>
                      </w:pPr>
                      <w:r>
                        <w:rPr>
                          <w:rFonts w:ascii="Calibri" w:eastAsia="Segoe UI" w:hAnsi="Calibri" w:cs="Calibri"/>
                          <w:b/>
                          <w:bCs/>
                          <w:color w:val="374151"/>
                          <w:sz w:val="36"/>
                          <w:szCs w:val="36"/>
                        </w:rPr>
                        <w:t>Documentation.</w:t>
                      </w:r>
                    </w:p>
                  </w:txbxContent>
                </v:textbox>
              </v:shape>
            </w:pict>
          </mc:Fallback>
        </mc:AlternateContent>
      </w:r>
    </w:p>
    <w:p w14:paraId="424E02D9" w14:textId="20A919A5" w:rsidR="00180425" w:rsidRDefault="00180425"/>
    <w:p w14:paraId="1F41F7C0" w14:textId="77777777" w:rsidR="004213F8" w:rsidRDefault="00000000" w:rsidP="006260B3">
      <w:r>
        <w:rPr>
          <w:noProof/>
        </w:rPr>
        <w:drawing>
          <wp:anchor distT="0" distB="0" distL="114300" distR="114300" simplePos="0" relativeHeight="251691520" behindDoc="0" locked="0" layoutInCell="1" allowOverlap="1" wp14:anchorId="33563BB0" wp14:editId="03B4E8A5">
            <wp:simplePos x="0" y="0"/>
            <wp:positionH relativeFrom="column">
              <wp:posOffset>-1143000</wp:posOffset>
            </wp:positionH>
            <wp:positionV relativeFrom="paragraph">
              <wp:posOffset>-5254625</wp:posOffset>
            </wp:positionV>
            <wp:extent cx="7585075" cy="706120"/>
            <wp:effectExtent l="0" t="0" r="4445" b="0"/>
            <wp:wrapSquare wrapText="bothSides"/>
            <wp:docPr id="73" name="Picture 73"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pngwing.com (13)"/>
                    <pic:cNvPicPr>
                      <a:picLocks noChangeAspect="1"/>
                    </pic:cNvPicPr>
                  </pic:nvPicPr>
                  <pic:blipFill>
                    <a:blip r:embed="rId7"/>
                    <a:srcRect b="32972"/>
                    <a:stretch>
                      <a:fillRect/>
                    </a:stretch>
                  </pic:blipFill>
                  <pic:spPr>
                    <a:xfrm>
                      <a:off x="0" y="0"/>
                      <a:ext cx="7585075" cy="706120"/>
                    </a:xfrm>
                    <a:prstGeom prst="rect">
                      <a:avLst/>
                    </a:prstGeom>
                  </pic:spPr>
                </pic:pic>
              </a:graphicData>
            </a:graphic>
          </wp:anchor>
        </w:drawing>
      </w:r>
    </w:p>
    <w:p w14:paraId="07DC0155" w14:textId="77777777" w:rsidR="00F320A6" w:rsidRDefault="00F320A6" w:rsidP="00F320A6">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p>
    <w:p w14:paraId="5AA3806D" w14:textId="111FB128" w:rsidR="006260B3" w:rsidRPr="006260B3" w:rsidRDefault="006260B3" w:rsidP="00F320A6">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Umair Ahmed (</w:t>
      </w:r>
      <w:r>
        <w:rPr>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std1</w:t>
      </w:r>
      <w:r w:rsidR="00F320A6">
        <w:rPr>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403138</w:t>
      </w: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w:t>
      </w:r>
    </w:p>
    <w:p w14:paraId="363615B9" w14:textId="77777777" w:rsidR="00F320A6" w:rsidRDefault="006260B3" w:rsidP="00F320A6">
      <w:pPr>
        <w:rPr>
          <w:rFonts w:ascii="Calibri" w:eastAsia="Segoe UI" w:hAnsi="Calibri" w:cs="Calibri"/>
          <w:b/>
          <w:bCs/>
          <w:color w:val="374151"/>
          <w:sz w:val="36"/>
          <w:szCs w:val="36"/>
        </w:rPr>
      </w:pPr>
      <w:r>
        <w:rPr>
          <w:rStyle w:val="Strong"/>
          <w:rFonts w:ascii="Calibri" w:eastAsia="Segoe UI" w:hAnsi="Calibri" w:cs="Calibri"/>
          <w:sz w:val="36"/>
          <w:szCs w:val="36"/>
          <w:bdr w:val="single" w:sz="2" w:space="0" w:color="D9D9E3"/>
        </w:rPr>
        <w:t>Role:</w:t>
      </w:r>
      <w:r>
        <w:rPr>
          <w:rFonts w:ascii="Calibri" w:eastAsia="Segoe UI" w:hAnsi="Calibri" w:cs="Calibri"/>
          <w:b/>
          <w:bCs/>
          <w:color w:val="374151"/>
          <w:sz w:val="36"/>
          <w:szCs w:val="36"/>
        </w:rPr>
        <w:t xml:space="preserve"> Managed identities of the project and leaded the team</w:t>
      </w:r>
    </w:p>
    <w:p w14:paraId="0F5F04F8" w14:textId="498CB62F" w:rsidR="004213F8" w:rsidRPr="00F320A6" w:rsidRDefault="004213F8" w:rsidP="00F320A6">
      <w:pPr>
        <w:rPr>
          <w:rFonts w:ascii="Calibri" w:eastAsia="Segoe UI" w:hAnsi="Calibri" w:cs="Calibri"/>
          <w:b/>
          <w:bCs/>
          <w:color w:val="374151"/>
          <w:sz w:val="36"/>
          <w:szCs w:val="36"/>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Rayyan Ahmed (</w:t>
      </w:r>
      <w:r>
        <w:rPr>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std1362292</w:t>
      </w: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w:t>
      </w:r>
    </w:p>
    <w:p w14:paraId="681FC2A4" w14:textId="77777777" w:rsidR="004213F8" w:rsidRDefault="004213F8" w:rsidP="004213F8">
      <w:pPr>
        <w:rPr>
          <w:rFonts w:ascii="Calibri" w:eastAsia="Segoe UI" w:hAnsi="Calibri" w:cs="Calibri"/>
          <w:b/>
          <w:bCs/>
          <w:color w:val="374151"/>
          <w:sz w:val="36"/>
          <w:szCs w:val="36"/>
        </w:rPr>
      </w:pPr>
      <w:r>
        <w:rPr>
          <w:rStyle w:val="Strong"/>
          <w:rFonts w:ascii="Calibri" w:eastAsia="Segoe UI" w:hAnsi="Calibri" w:cs="Calibri"/>
          <w:sz w:val="36"/>
          <w:szCs w:val="36"/>
          <w:bdr w:val="single" w:sz="2" w:space="0" w:color="D9D9E3"/>
        </w:rPr>
        <w:t>Role:</w:t>
      </w:r>
      <w:r>
        <w:rPr>
          <w:rFonts w:ascii="Calibri" w:eastAsia="Segoe UI" w:hAnsi="Calibri" w:cs="Calibri"/>
          <w:b/>
          <w:bCs/>
          <w:color w:val="374151"/>
          <w:sz w:val="36"/>
          <w:szCs w:val="36"/>
        </w:rPr>
        <w:t xml:space="preserve"> Handled most of the frontend</w:t>
      </w:r>
    </w:p>
    <w:p w14:paraId="289F2AEF" w14:textId="77777777" w:rsidR="004213F8" w:rsidRDefault="004213F8" w:rsidP="006260B3">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p>
    <w:p w14:paraId="287064AD" w14:textId="73C7F4E7" w:rsidR="004213F8" w:rsidRPr="006260B3" w:rsidRDefault="004213F8" w:rsidP="006260B3"/>
    <w:p w14:paraId="5EA98667" w14:textId="0D81165A" w:rsidR="006260B3" w:rsidRDefault="006260B3" w:rsidP="006260B3">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p>
    <w:p w14:paraId="5C2E6AFB" w14:textId="51344A36" w:rsidR="006260B3" w:rsidRDefault="004213F8" w:rsidP="006260B3">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noProof/>
        </w:rPr>
        <w:drawing>
          <wp:anchor distT="0" distB="0" distL="114300" distR="114300" simplePos="0" relativeHeight="251641344" behindDoc="1" locked="0" layoutInCell="1" allowOverlap="1" wp14:anchorId="2034D2E6" wp14:editId="19EB5150">
            <wp:simplePos x="0" y="0"/>
            <wp:positionH relativeFrom="column">
              <wp:posOffset>3312160</wp:posOffset>
            </wp:positionH>
            <wp:positionV relativeFrom="paragraph">
              <wp:posOffset>247650</wp:posOffset>
            </wp:positionV>
            <wp:extent cx="3062605" cy="1927225"/>
            <wp:effectExtent l="19050" t="19050" r="23495" b="15875"/>
            <wp:wrapTight wrapText="bothSides">
              <wp:wrapPolygon edited="0">
                <wp:start x="1612" y="-214"/>
                <wp:lineTo x="-134" y="0"/>
                <wp:lineTo x="-134" y="5978"/>
                <wp:lineTo x="0" y="7259"/>
                <wp:lineTo x="1747" y="10248"/>
                <wp:lineTo x="672" y="11529"/>
                <wp:lineTo x="134" y="12597"/>
                <wp:lineTo x="403" y="21564"/>
                <wp:lineTo x="21363" y="21564"/>
                <wp:lineTo x="21631" y="12597"/>
                <wp:lineTo x="20557" y="11316"/>
                <wp:lineTo x="18944" y="10248"/>
                <wp:lineTo x="21363" y="7046"/>
                <wp:lineTo x="21363" y="6832"/>
                <wp:lineTo x="21631" y="3630"/>
                <wp:lineTo x="21631" y="641"/>
                <wp:lineTo x="18272" y="0"/>
                <wp:lineTo x="4971" y="-214"/>
                <wp:lineTo x="1612" y="-214"/>
              </wp:wrapPolygon>
            </wp:wrapTight>
            <wp:docPr id="54" name="Picture 54" descr="pngwing.co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pngwing.com (2)"/>
                    <pic:cNvPicPr>
                      <a:picLocks noChangeAspect="1"/>
                    </pic:cNvPicPr>
                  </pic:nvPicPr>
                  <pic:blipFill>
                    <a:blip r:embed="rId17"/>
                    <a:stretch>
                      <a:fillRect/>
                    </a:stretch>
                  </pic:blipFill>
                  <pic:spPr>
                    <a:xfrm>
                      <a:off x="0" y="0"/>
                      <a:ext cx="3062605" cy="1927225"/>
                    </a:xfrm>
                    <a:prstGeom prst="rect">
                      <a:avLst/>
                    </a:prstGeom>
                    <a:ln>
                      <a:solidFill>
                        <a:srgbClr val="00B0F0">
                          <a:alpha val="0"/>
                        </a:srgbClr>
                      </a:solidFill>
                    </a:ln>
                    <a:effectLst>
                      <a:innerShdw blurRad="63500" dist="50800" dir="8100000">
                        <a:srgbClr val="000000">
                          <a:alpha val="50000"/>
                        </a:srgbClr>
                      </a:innerShdw>
                    </a:effectLst>
                  </pic:spPr>
                </pic:pic>
              </a:graphicData>
            </a:graphic>
            <wp14:sizeRelH relativeFrom="margin">
              <wp14:pctWidth>0</wp14:pctWidth>
            </wp14:sizeRelH>
            <wp14:sizeRelV relativeFrom="margin">
              <wp14:pctHeight>0</wp14:pctHeight>
            </wp14:sizeRelV>
          </wp:anchor>
        </w:drawing>
      </w:r>
    </w:p>
    <w:p w14:paraId="5A99A242" w14:textId="6DA1792C" w:rsidR="006260B3" w:rsidRPr="006260B3" w:rsidRDefault="006260B3" w:rsidP="006260B3"/>
    <w:p w14:paraId="5E763213" w14:textId="5A03C9D0" w:rsidR="00180425" w:rsidRPr="00256B06" w:rsidRDefault="004213F8">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noProof/>
        </w:rPr>
        <w:drawing>
          <wp:anchor distT="0" distB="0" distL="114300" distR="114300" simplePos="0" relativeHeight="251697664" behindDoc="0" locked="0" layoutInCell="1" allowOverlap="1" wp14:anchorId="75657F6D" wp14:editId="35C7E810">
            <wp:simplePos x="0" y="0"/>
            <wp:positionH relativeFrom="column">
              <wp:posOffset>-1143000</wp:posOffset>
            </wp:positionH>
            <wp:positionV relativeFrom="paragraph">
              <wp:posOffset>802640</wp:posOffset>
            </wp:positionV>
            <wp:extent cx="7550785" cy="622300"/>
            <wp:effectExtent l="0" t="0" r="0" b="6350"/>
            <wp:wrapSquare wrapText="bothSides"/>
            <wp:docPr id="88" name="Picture 88"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pngwing.com (13)"/>
                    <pic:cNvPicPr>
                      <a:picLocks noChangeAspect="1"/>
                    </pic:cNvPicPr>
                  </pic:nvPicPr>
                  <pic:blipFill>
                    <a:blip r:embed="rId7"/>
                    <a:srcRect b="32972"/>
                    <a:stretch>
                      <a:fillRect/>
                    </a:stretch>
                  </pic:blipFill>
                  <pic:spPr>
                    <a:xfrm rot="10800000">
                      <a:off x="0" y="0"/>
                      <a:ext cx="7550785" cy="622300"/>
                    </a:xfrm>
                    <a:prstGeom prst="rect">
                      <a:avLst/>
                    </a:prstGeom>
                  </pic:spPr>
                </pic:pic>
              </a:graphicData>
            </a:graphic>
            <wp14:sizeRelH relativeFrom="margin">
              <wp14:pctWidth>0</wp14:pctWidth>
            </wp14:sizeRelH>
            <wp14:sizeRelV relativeFrom="margin">
              <wp14:pctHeight>0</wp14:pctHeight>
            </wp14:sizeRelV>
          </wp:anchor>
        </w:drawing>
      </w:r>
      <w:r>
        <w:br w:type="page"/>
      </w:r>
      <w:r w:rsidR="005263E0">
        <w:rPr>
          <w:noProof/>
        </w:rPr>
        <w:lastRenderedPageBreak/>
        <w:drawing>
          <wp:anchor distT="0" distB="0" distL="114300" distR="114300" simplePos="0" relativeHeight="251658752" behindDoc="0" locked="0" layoutInCell="1" allowOverlap="1" wp14:anchorId="42916340" wp14:editId="449D4E33">
            <wp:simplePos x="0" y="0"/>
            <wp:positionH relativeFrom="column">
              <wp:posOffset>-1108710</wp:posOffset>
            </wp:positionH>
            <wp:positionV relativeFrom="paragraph">
              <wp:posOffset>-977265</wp:posOffset>
            </wp:positionV>
            <wp:extent cx="7585075" cy="706120"/>
            <wp:effectExtent l="0" t="0" r="4445" b="0"/>
            <wp:wrapSquare wrapText="bothSides"/>
            <wp:docPr id="74" name="Picture 74"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pngwing.com (13)"/>
                    <pic:cNvPicPr>
                      <a:picLocks noChangeAspect="1"/>
                    </pic:cNvPicPr>
                  </pic:nvPicPr>
                  <pic:blipFill>
                    <a:blip r:embed="rId7"/>
                    <a:srcRect b="32972"/>
                    <a:stretch>
                      <a:fillRect/>
                    </a:stretch>
                  </pic:blipFill>
                  <pic:spPr>
                    <a:xfrm>
                      <a:off x="0" y="0"/>
                      <a:ext cx="7585075" cy="706120"/>
                    </a:xfrm>
                    <a:prstGeom prst="rect">
                      <a:avLst/>
                    </a:prstGeom>
                  </pic:spPr>
                </pic:pic>
              </a:graphicData>
            </a:graphic>
          </wp:anchor>
        </w:drawing>
      </w:r>
      <w:r>
        <w:rPr>
          <w:noProof/>
        </w:rPr>
        <mc:AlternateContent>
          <mc:Choice Requires="wps">
            <w:drawing>
              <wp:anchor distT="0" distB="0" distL="114300" distR="114300" simplePos="0" relativeHeight="251647488" behindDoc="0" locked="0" layoutInCell="1" allowOverlap="1" wp14:anchorId="27DD3093" wp14:editId="5F85EEE4">
                <wp:simplePos x="0" y="0"/>
                <wp:positionH relativeFrom="column">
                  <wp:posOffset>739140</wp:posOffset>
                </wp:positionH>
                <wp:positionV relativeFrom="paragraph">
                  <wp:posOffset>-282575</wp:posOffset>
                </wp:positionV>
                <wp:extent cx="354838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54838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E8B58D" w14:textId="77777777" w:rsidR="00180425" w:rsidRDefault="00000000">
                            <w:pPr>
                              <w:jc w:val="cente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Project Review</w:t>
                            </w:r>
                          </w:p>
                          <w:p w14:paraId="2989EB6B" w14:textId="77777777" w:rsidR="00180425" w:rsidRDefault="00000000">
                            <w:pPr>
                              <w:jc w:val="cente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&amp;</w:t>
                            </w:r>
                          </w:p>
                          <w:p w14:paraId="2B1931D4" w14:textId="77777777" w:rsidR="00180425" w:rsidRDefault="00000000">
                            <w:pPr>
                              <w:jc w:val="cente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Monitoring Report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27DD3093" id="Text Box 63" o:spid="_x0000_s1061" type="#_x0000_t202" style="position:absolute;margin-left:58.2pt;margin-top:-22.25pt;width:279.4pt;height:2in;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" filled="f" stroked="f" strokeweight=".5pt">
                <v:textbox style="mso-fit-shape-to-text:t">
                  <w:txbxContent>
                    <w:p w14:paraId="7BE8B58D" w14:textId="77777777" w:rsidR="00180425" w:rsidRDefault="00000000">
                      <w:pPr>
                        <w:jc w:val="cente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Project Review</w:t>
                      </w:r>
                    </w:p>
                    <w:p w14:paraId="2989EB6B" w14:textId="77777777" w:rsidR="00180425" w:rsidRDefault="00000000">
                      <w:pPr>
                        <w:jc w:val="cente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&amp;</w:t>
                      </w:r>
                    </w:p>
                    <w:p w14:paraId="2B1931D4" w14:textId="77777777" w:rsidR="00180425" w:rsidRDefault="00000000">
                      <w:pPr>
                        <w:jc w:val="cente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Monitoring Report</w:t>
                      </w:r>
                    </w:p>
                  </w:txbxContent>
                </v:textbox>
              </v:shape>
            </w:pict>
          </mc:Fallback>
        </mc:AlternateContent>
      </w:r>
      <w:r>
        <w:rPr>
          <w:noProof/>
        </w:rPr>
        <mc:AlternateContent>
          <mc:Choice Requires="wps">
            <w:drawing>
              <wp:anchor distT="0" distB="0" distL="114300" distR="114300" simplePos="0" relativeHeight="251652608" behindDoc="0" locked="0" layoutInCell="1" allowOverlap="1" wp14:anchorId="0AB046D1" wp14:editId="3A727B67">
                <wp:simplePos x="0" y="0"/>
                <wp:positionH relativeFrom="column">
                  <wp:posOffset>-284480</wp:posOffset>
                </wp:positionH>
                <wp:positionV relativeFrom="paragraph">
                  <wp:posOffset>1422400</wp:posOffset>
                </wp:positionV>
                <wp:extent cx="5419090" cy="184975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419090" cy="18497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A6D1F4" w14:textId="611A0405" w:rsidR="00180425" w:rsidRDefault="00000000">
                            <w:pPr>
                              <w:rPr>
                                <w:rFonts w:ascii="Calibri" w:hAnsi="Calibri" w:cs="Calibri"/>
                                <w:b/>
                                <w:bCs/>
                                <w:sz w:val="36"/>
                                <w:szCs w:val="36"/>
                              </w:rPr>
                            </w:pPr>
                            <w:r>
                              <w:rPr>
                                <w:rFonts w:ascii="Calibri" w:eastAsia="Segoe UI" w:hAnsi="Calibri" w:cs="Calibri"/>
                                <w:b/>
                                <w:bCs/>
                                <w:color w:val="0F0F0F"/>
                                <w:sz w:val="36"/>
                                <w:szCs w:val="36"/>
                              </w:rPr>
                              <w:t>The project review and monitoring report highlight the commendable performance of the project despite encountering challenges such as computer issues and complications with the ASP software. Despite these obstacles, with the help of Allah, the team successfully developed the project "</w:t>
                            </w:r>
                            <w:proofErr w:type="spellStart"/>
                            <w:r w:rsidR="009879F7">
                              <w:rPr>
                                <w:rFonts w:ascii="Calibri" w:eastAsia="Segoe UI" w:hAnsi="Calibri" w:cs="Calibri"/>
                                <w:b/>
                                <w:bCs/>
                                <w:color w:val="0F0F0F"/>
                                <w:sz w:val="36"/>
                                <w:szCs w:val="36"/>
                              </w:rPr>
                              <w:t>Tourm</w:t>
                            </w:r>
                            <w:proofErr w:type="spellEnd"/>
                            <w:r w:rsidR="009879F7">
                              <w:rPr>
                                <w:rFonts w:ascii="Calibri" w:eastAsia="Segoe UI" w:hAnsi="Calibri" w:cs="Calibri"/>
                                <w:b/>
                                <w:bCs/>
                                <w:color w:val="0F0F0F"/>
                                <w:sz w:val="36"/>
                                <w:szCs w:val="36"/>
                              </w:rPr>
                              <w:t xml:space="preserve"> Expense Voyage</w:t>
                            </w:r>
                            <w:r>
                              <w:rPr>
                                <w:rFonts w:ascii="Calibri" w:eastAsia="Segoe UI" w:hAnsi="Calibri" w:cs="Calibri"/>
                                <w:b/>
                                <w:bCs/>
                                <w:color w:val="0F0F0F"/>
                                <w:sz w:val="36"/>
                                <w:szCs w:val="36"/>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B046D1" id="Text Box 64" o:spid="_x0000_s1062" type="#_x0000_t202" style="position:absolute;margin-left:-22.4pt;margin-top:112pt;width:426.7pt;height:145.6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" filled="f" stroked="f" strokeweight=".5pt">
                <v:textbox>
                  <w:txbxContent>
                    <w:p w14:paraId="14A6D1F4" w14:textId="611A0405" w:rsidR="00180425" w:rsidRDefault="00000000">
                      <w:pPr>
                        <w:rPr>
                          <w:rFonts w:ascii="Calibri" w:hAnsi="Calibri" w:cs="Calibri"/>
                          <w:b/>
                          <w:bCs/>
                          <w:sz w:val="36"/>
                          <w:szCs w:val="36"/>
                        </w:rPr>
                      </w:pPr>
                      <w:r>
                        <w:rPr>
                          <w:rFonts w:ascii="Calibri" w:eastAsia="Segoe UI" w:hAnsi="Calibri" w:cs="Calibri"/>
                          <w:b/>
                          <w:bCs/>
                          <w:color w:val="0F0F0F"/>
                          <w:sz w:val="36"/>
                          <w:szCs w:val="36"/>
                        </w:rPr>
                        <w:t>The project review and monitoring report highlight the commendable performance of the project despite encountering challenges such as computer issues and complications with the ASP software. Despite these obstacles, with the help of Allah, the team successfully developed the project "</w:t>
                      </w:r>
                      <w:proofErr w:type="spellStart"/>
                      <w:r w:rsidR="009879F7">
                        <w:rPr>
                          <w:rFonts w:ascii="Calibri" w:eastAsia="Segoe UI" w:hAnsi="Calibri" w:cs="Calibri"/>
                          <w:b/>
                          <w:bCs/>
                          <w:color w:val="0F0F0F"/>
                          <w:sz w:val="36"/>
                          <w:szCs w:val="36"/>
                        </w:rPr>
                        <w:t>Tourm</w:t>
                      </w:r>
                      <w:proofErr w:type="spellEnd"/>
                      <w:r w:rsidR="009879F7">
                        <w:rPr>
                          <w:rFonts w:ascii="Calibri" w:eastAsia="Segoe UI" w:hAnsi="Calibri" w:cs="Calibri"/>
                          <w:b/>
                          <w:bCs/>
                          <w:color w:val="0F0F0F"/>
                          <w:sz w:val="36"/>
                          <w:szCs w:val="36"/>
                        </w:rPr>
                        <w:t xml:space="preserve"> Expense Voyage</w:t>
                      </w:r>
                      <w:r>
                        <w:rPr>
                          <w:rFonts w:ascii="Calibri" w:eastAsia="Segoe UI" w:hAnsi="Calibri" w:cs="Calibri"/>
                          <w:b/>
                          <w:bCs/>
                          <w:color w:val="0F0F0F"/>
                          <w:sz w:val="36"/>
                          <w:szCs w:val="36"/>
                        </w:rPr>
                        <w:t>."</w:t>
                      </w:r>
                    </w:p>
                  </w:txbxContent>
                </v:textbox>
              </v:shape>
            </w:pict>
          </mc:Fallback>
        </mc:AlternateContent>
      </w:r>
      <w:r>
        <w:t xml:space="preserve">                       </w:t>
      </w:r>
    </w:p>
    <w:p w14:paraId="776BF192" w14:textId="77777777" w:rsidR="00180425" w:rsidRDefault="00180425"/>
    <w:p w14:paraId="031F52BF" w14:textId="77777777" w:rsidR="00180425" w:rsidRDefault="00180425"/>
    <w:p w14:paraId="63B621A8" w14:textId="77777777" w:rsidR="00180425" w:rsidRDefault="00180425"/>
    <w:p w14:paraId="5D3613AE" w14:textId="77777777" w:rsidR="00180425" w:rsidRDefault="00180425"/>
    <w:p w14:paraId="7E9DEF65" w14:textId="77777777" w:rsidR="00180425" w:rsidRDefault="00180425"/>
    <w:p w14:paraId="0BF5F932" w14:textId="77777777" w:rsidR="00180425" w:rsidRDefault="00180425"/>
    <w:p w14:paraId="76659E3F" w14:textId="77777777" w:rsidR="00180425" w:rsidRDefault="00180425"/>
    <w:p w14:paraId="3374C1BC" w14:textId="77777777" w:rsidR="00180425" w:rsidRDefault="00180425"/>
    <w:p w14:paraId="2139240A" w14:textId="77777777" w:rsidR="00180425" w:rsidRDefault="00180425"/>
    <w:p w14:paraId="282845D6" w14:textId="77777777" w:rsidR="00180425" w:rsidRDefault="00180425"/>
    <w:p w14:paraId="2C0BF10B" w14:textId="77777777" w:rsidR="00180425" w:rsidRDefault="00180425"/>
    <w:p w14:paraId="612B05B7" w14:textId="77777777" w:rsidR="00180425" w:rsidRDefault="00180425"/>
    <w:p w14:paraId="4A872BB3" w14:textId="77777777" w:rsidR="00180425" w:rsidRDefault="00180425"/>
    <w:p w14:paraId="3EA45349" w14:textId="77777777" w:rsidR="00180425" w:rsidRDefault="00180425"/>
    <w:p w14:paraId="411BE884" w14:textId="77777777" w:rsidR="00180425" w:rsidRDefault="00180425"/>
    <w:p w14:paraId="66B3F75A" w14:textId="63BAEFF6" w:rsidR="00180425" w:rsidRDefault="00180425"/>
    <w:p w14:paraId="21252B03" w14:textId="77777777" w:rsidR="00180425" w:rsidRDefault="00180425"/>
    <w:p w14:paraId="29EFDA79" w14:textId="77777777" w:rsidR="00180425" w:rsidRDefault="00180425"/>
    <w:p w14:paraId="719D1943" w14:textId="77777777" w:rsidR="00180425" w:rsidRDefault="00180425"/>
    <w:p w14:paraId="32DF2038" w14:textId="77777777" w:rsidR="00180425" w:rsidRDefault="00180425"/>
    <w:p w14:paraId="34E3C801" w14:textId="77777777" w:rsidR="00180425" w:rsidRDefault="00180425"/>
    <w:p w14:paraId="217CA907" w14:textId="77777777" w:rsidR="00180425" w:rsidRDefault="00000000">
      <w:r>
        <w:t xml:space="preserve">             </w:t>
      </w:r>
    </w:p>
    <w:p w14:paraId="466D4324" w14:textId="77777777" w:rsidR="00180425" w:rsidRDefault="00000000">
      <w:r>
        <w:rPr>
          <w:noProof/>
        </w:rPr>
        <w:drawing>
          <wp:anchor distT="0" distB="0" distL="114300" distR="114300" simplePos="0" relativeHeight="251654656" behindDoc="1" locked="0" layoutInCell="1" allowOverlap="1" wp14:anchorId="3BA02A08" wp14:editId="52F663E4">
            <wp:simplePos x="0" y="0"/>
            <wp:positionH relativeFrom="column">
              <wp:posOffset>-315595</wp:posOffset>
            </wp:positionH>
            <wp:positionV relativeFrom="paragraph">
              <wp:posOffset>116840</wp:posOffset>
            </wp:positionV>
            <wp:extent cx="5860415" cy="3971925"/>
            <wp:effectExtent l="0" t="0" r="0" b="0"/>
            <wp:wrapTight wrapText="bothSides">
              <wp:wrapPolygon edited="0">
                <wp:start x="9942" y="663"/>
                <wp:lineTo x="9493" y="746"/>
                <wp:lineTo x="8032" y="1740"/>
                <wp:lineTo x="7976" y="2072"/>
                <wp:lineTo x="7246" y="3315"/>
                <wp:lineTo x="6853" y="4641"/>
                <wp:lineTo x="6684" y="5967"/>
                <wp:lineTo x="6291" y="6630"/>
                <wp:lineTo x="6123" y="6962"/>
                <wp:lineTo x="6123" y="7293"/>
                <wp:lineTo x="6347" y="8619"/>
                <wp:lineTo x="6347" y="8868"/>
                <wp:lineTo x="6853" y="9945"/>
                <wp:lineTo x="3539" y="10028"/>
                <wp:lineTo x="2528" y="10277"/>
                <wp:lineTo x="2528" y="11437"/>
                <wp:lineTo x="2809" y="12597"/>
                <wp:lineTo x="2528" y="13178"/>
                <wp:lineTo x="2078" y="13923"/>
                <wp:lineTo x="1910" y="15249"/>
                <wp:lineTo x="1910" y="17902"/>
                <wp:lineTo x="618" y="19228"/>
                <wp:lineTo x="506" y="19476"/>
                <wp:lineTo x="393" y="20222"/>
                <wp:lineTo x="393" y="20554"/>
                <wp:lineTo x="562" y="20802"/>
                <wp:lineTo x="730" y="20968"/>
                <wp:lineTo x="5280" y="20968"/>
                <wp:lineTo x="21289" y="20719"/>
                <wp:lineTo x="21233" y="19476"/>
                <wp:lineTo x="21176" y="19228"/>
                <wp:lineTo x="20727" y="17902"/>
                <wp:lineTo x="20446" y="12597"/>
                <wp:lineTo x="20221" y="11271"/>
                <wp:lineTo x="20221" y="8205"/>
                <wp:lineTo x="18986" y="7873"/>
                <wp:lineTo x="14604" y="7293"/>
                <wp:lineTo x="14717" y="6796"/>
                <wp:lineTo x="14492" y="6464"/>
                <wp:lineTo x="13649" y="5967"/>
                <wp:lineTo x="13649" y="5056"/>
                <wp:lineTo x="13593" y="4641"/>
                <wp:lineTo x="11908" y="3315"/>
                <wp:lineTo x="11964" y="2652"/>
                <wp:lineTo x="11403" y="2155"/>
                <wp:lineTo x="10335" y="1989"/>
                <wp:lineTo x="10392" y="663"/>
                <wp:lineTo x="9942" y="663"/>
              </wp:wrapPolygon>
            </wp:wrapTight>
            <wp:docPr id="65" name="Picture 65" descr="pngwing.co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pngwing.com (9)"/>
                    <pic:cNvPicPr>
                      <a:picLocks noChangeAspect="1"/>
                    </pic:cNvPicPr>
                  </pic:nvPicPr>
                  <pic:blipFill>
                    <a:blip r:embed="rId18"/>
                    <a:stretch>
                      <a:fillRect/>
                    </a:stretch>
                  </pic:blipFill>
                  <pic:spPr>
                    <a:xfrm>
                      <a:off x="0" y="0"/>
                      <a:ext cx="5860415" cy="3971925"/>
                    </a:xfrm>
                    <a:prstGeom prst="rect">
                      <a:avLst/>
                    </a:prstGeom>
                    <a:effectLst>
                      <a:innerShdw blurRad="63500" dist="50800" dir="5400000">
                        <a:srgbClr val="000000">
                          <a:alpha val="50000"/>
                        </a:srgbClr>
                      </a:innerShdw>
                    </a:effectLst>
                  </pic:spPr>
                </pic:pic>
              </a:graphicData>
            </a:graphic>
          </wp:anchor>
        </w:drawing>
      </w:r>
    </w:p>
    <w:p w14:paraId="68B58E7F" w14:textId="77777777" w:rsidR="00180425" w:rsidRDefault="00180425"/>
    <w:p w14:paraId="182896D9" w14:textId="77777777" w:rsidR="00180425" w:rsidRDefault="00180425"/>
    <w:p w14:paraId="682FCE35" w14:textId="77777777" w:rsidR="00180425" w:rsidRDefault="00180425"/>
    <w:p w14:paraId="0D06BD1F" w14:textId="77777777" w:rsidR="00180425" w:rsidRDefault="00180425"/>
    <w:p w14:paraId="5691F706" w14:textId="77777777" w:rsidR="00180425" w:rsidRDefault="00180425"/>
    <w:p w14:paraId="38BE73D4" w14:textId="77777777" w:rsidR="00180425" w:rsidRDefault="00180425"/>
    <w:p w14:paraId="7D6E4CE6" w14:textId="77777777" w:rsidR="00180425" w:rsidRDefault="00180425"/>
    <w:p w14:paraId="0B891F4D" w14:textId="77777777" w:rsidR="00180425" w:rsidRDefault="00180425"/>
    <w:p w14:paraId="2682774F" w14:textId="77777777" w:rsidR="00180425" w:rsidRDefault="00180425"/>
    <w:p w14:paraId="7627DD39" w14:textId="77777777" w:rsidR="00180425" w:rsidRDefault="00180425"/>
    <w:p w14:paraId="725ED781" w14:textId="77777777" w:rsidR="00180425" w:rsidRDefault="00180425"/>
    <w:p w14:paraId="3B7E5D2F" w14:textId="77777777" w:rsidR="00180425" w:rsidRDefault="00180425"/>
    <w:p w14:paraId="79C9AE82" w14:textId="77777777" w:rsidR="00180425" w:rsidRDefault="00180425"/>
    <w:p w14:paraId="4938BAA5" w14:textId="77777777" w:rsidR="00180425" w:rsidRDefault="00180425"/>
    <w:p w14:paraId="205D2AE1" w14:textId="77777777" w:rsidR="00180425" w:rsidRDefault="00180425"/>
    <w:p w14:paraId="3142B289" w14:textId="77777777" w:rsidR="00180425" w:rsidRDefault="00180425"/>
    <w:p w14:paraId="66C7FF78" w14:textId="77777777" w:rsidR="00180425" w:rsidRDefault="00180425"/>
    <w:p w14:paraId="21A0864C" w14:textId="77777777" w:rsidR="00180425" w:rsidRDefault="00180425"/>
    <w:p w14:paraId="264CD413" w14:textId="77777777" w:rsidR="00180425" w:rsidRDefault="00180425"/>
    <w:p w14:paraId="6C7094CC" w14:textId="77777777" w:rsidR="00180425" w:rsidRDefault="00180425"/>
    <w:p w14:paraId="36094348" w14:textId="77777777" w:rsidR="00180425" w:rsidRDefault="00000000">
      <w:r>
        <w:rPr>
          <w:noProof/>
        </w:rPr>
        <w:drawing>
          <wp:anchor distT="0" distB="0" distL="114300" distR="114300" simplePos="0" relativeHeight="251689472" behindDoc="0" locked="0" layoutInCell="1" allowOverlap="1" wp14:anchorId="6A4A8D01" wp14:editId="6D8CA38F">
            <wp:simplePos x="0" y="0"/>
            <wp:positionH relativeFrom="column">
              <wp:posOffset>-1143000</wp:posOffset>
            </wp:positionH>
            <wp:positionV relativeFrom="paragraph">
              <wp:posOffset>840105</wp:posOffset>
            </wp:positionV>
            <wp:extent cx="7585075" cy="706120"/>
            <wp:effectExtent l="0" t="0" r="4445" b="10795"/>
            <wp:wrapSquare wrapText="bothSides"/>
            <wp:docPr id="89" name="Picture 89"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pngwing.com (13)"/>
                    <pic:cNvPicPr>
                      <a:picLocks noChangeAspect="1"/>
                    </pic:cNvPicPr>
                  </pic:nvPicPr>
                  <pic:blipFill>
                    <a:blip r:embed="rId7"/>
                    <a:srcRect b="32972"/>
                    <a:stretch>
                      <a:fillRect/>
                    </a:stretch>
                  </pic:blipFill>
                  <pic:spPr>
                    <a:xfrm rot="10800000">
                      <a:off x="0" y="0"/>
                      <a:ext cx="7585075" cy="706120"/>
                    </a:xfrm>
                    <a:prstGeom prst="rect">
                      <a:avLst/>
                    </a:prstGeom>
                  </pic:spPr>
                </pic:pic>
              </a:graphicData>
            </a:graphic>
          </wp:anchor>
        </w:drawing>
      </w:r>
    </w:p>
    <w:p w14:paraId="0A0D6168" w14:textId="77777777" w:rsidR="00F60465" w:rsidRDefault="00F60465"/>
    <w:p w14:paraId="33B83154" w14:textId="5A40FBEC" w:rsidR="00180425" w:rsidRDefault="00000000">
      <w:r>
        <w:rPr>
          <w:noProof/>
        </w:rPr>
        <w:lastRenderedPageBreak/>
        <mc:AlternateContent>
          <mc:Choice Requires="wps">
            <w:drawing>
              <wp:anchor distT="0" distB="0" distL="114300" distR="114300" simplePos="0" relativeHeight="251660800" behindDoc="0" locked="0" layoutInCell="1" allowOverlap="1" wp14:anchorId="13C79402" wp14:editId="2F2279CA">
                <wp:simplePos x="0" y="0"/>
                <wp:positionH relativeFrom="column">
                  <wp:posOffset>1414145</wp:posOffset>
                </wp:positionH>
                <wp:positionV relativeFrom="paragraph">
                  <wp:posOffset>-173355</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F0DF90"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Unit Testing</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13C79402" id="Text Box 66" o:spid="_x0000_s1063" type="#_x0000_t202" style="position:absolute;margin-left:111.35pt;margin-top:-13.65pt;width:2in;height:2in;z-index:2516608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" filled="f" stroked="f" strokeweight=".5pt">
                <v:textbox style="mso-fit-shape-to-text:t">
                  <w:txbxContent>
                    <w:p w14:paraId="1DF0DF90"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Unit Testing</w:t>
                      </w:r>
                    </w:p>
                  </w:txbxContent>
                </v:textbox>
              </v:shape>
            </w:pict>
          </mc:Fallback>
        </mc:AlternateContent>
      </w:r>
    </w:p>
    <w:p w14:paraId="3C49418D" w14:textId="77777777" w:rsidR="00180425" w:rsidRDefault="00180425"/>
    <w:p w14:paraId="6164967D" w14:textId="77777777" w:rsidR="00180425" w:rsidRDefault="00180425"/>
    <w:p w14:paraId="6AEE1233" w14:textId="77777777" w:rsidR="00180425" w:rsidRDefault="00000000">
      <w:r>
        <w:rPr>
          <w:noProof/>
        </w:rPr>
        <mc:AlternateContent>
          <mc:Choice Requires="wps">
            <w:drawing>
              <wp:anchor distT="0" distB="0" distL="114300" distR="114300" simplePos="0" relativeHeight="251653632" behindDoc="0" locked="0" layoutInCell="1" allowOverlap="1" wp14:anchorId="27F01A22" wp14:editId="54F4EB5E">
                <wp:simplePos x="0" y="0"/>
                <wp:positionH relativeFrom="column">
                  <wp:posOffset>-186690</wp:posOffset>
                </wp:positionH>
                <wp:positionV relativeFrom="paragraph">
                  <wp:posOffset>97155</wp:posOffset>
                </wp:positionV>
                <wp:extent cx="5419090" cy="25228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419090" cy="25228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447206D" w14:textId="77777777" w:rsidR="00180425" w:rsidRDefault="00000000">
                            <w:pPr>
                              <w:rPr>
                                <w:rFonts w:ascii="Calibri" w:hAnsi="Calibri" w:cs="Calibri"/>
                                <w:b/>
                                <w:bCs/>
                                <w:sz w:val="36"/>
                                <w:szCs w:val="36"/>
                              </w:rPr>
                            </w:pPr>
                            <w:r>
                              <w:rPr>
                                <w:rFonts w:ascii="SimSun" w:eastAsia="SimSun" w:hAnsi="SimSun" w:cs="SimSun"/>
                                <w:sz w:val="24"/>
                                <w:szCs w:val="24"/>
                              </w:rPr>
                              <w:br/>
                            </w:r>
                            <w:r>
                              <w:rPr>
                                <w:rFonts w:ascii="Calibri" w:eastAsia="Segoe UI" w:hAnsi="Calibri" w:cs="Calibri"/>
                                <w:b/>
                                <w:bCs/>
                                <w:color w:val="374151"/>
                                <w:sz w:val="36"/>
                                <w:szCs w:val="36"/>
                              </w:rPr>
                              <w:t>In-depth testing has been conducted for every unit and component in the project, ensuring their robust functionality. The results indicate that each element performs exceptionally well. Moreover, each component brings a unique feature or functionality to the project, contributing to its overall versatility. This meticulous evaluation has played a crucial role in maintaining the high quality of the project.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7F01A22" id="Text Box 67" o:spid="_x0000_s1064" type="#_x0000_t202" style="position:absolute;margin-left:-14.7pt;margin-top:7.65pt;width:426.7pt;height:198.6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" filled="f" stroked="f" strokeweight=".5pt">
                <v:textbox>
                  <w:txbxContent>
                    <w:p w14:paraId="4447206D" w14:textId="77777777" w:rsidR="00180425" w:rsidRDefault="00000000">
                      <w:pPr>
                        <w:rPr>
                          <w:rFonts w:ascii="Calibri" w:hAnsi="Calibri" w:cs="Calibri"/>
                          <w:b/>
                          <w:bCs/>
                          <w:sz w:val="36"/>
                          <w:szCs w:val="36"/>
                        </w:rPr>
                      </w:pPr>
                      <w:r>
                        <w:rPr>
                          <w:rFonts w:ascii="SimSun" w:eastAsia="SimSun" w:hAnsi="SimSun" w:cs="SimSun"/>
                          <w:sz w:val="24"/>
                          <w:szCs w:val="24"/>
                        </w:rPr>
                        <w:br/>
                      </w:r>
                      <w:r>
                        <w:rPr>
                          <w:rFonts w:ascii="Calibri" w:eastAsia="Segoe UI" w:hAnsi="Calibri" w:cs="Calibri"/>
                          <w:b/>
                          <w:bCs/>
                          <w:color w:val="374151"/>
                          <w:sz w:val="36"/>
                          <w:szCs w:val="36"/>
                        </w:rPr>
                        <w:t>In-depth testing has been conducted for every unit and component in the project, ensuring their robust functionality. The results indicate that each element performs exceptionally well. Moreover, each component brings a unique feature or functionality to the project, contributing to its overall versatility. This meticulous evaluation has played a crucial role in maintaining the high quality of the project.</w:t>
                      </w:r>
                    </w:p>
                  </w:txbxContent>
                </v:textbox>
              </v:shape>
            </w:pict>
          </mc:Fallback>
        </mc:AlternateContent>
      </w:r>
    </w:p>
    <w:p w14:paraId="4A3D11BB" w14:textId="77777777" w:rsidR="00180425" w:rsidRDefault="00180425"/>
    <w:p w14:paraId="23DE1FA8" w14:textId="77777777" w:rsidR="00180425" w:rsidRDefault="00180425"/>
    <w:p w14:paraId="1B713904" w14:textId="77777777" w:rsidR="00180425" w:rsidRDefault="00180425"/>
    <w:p w14:paraId="61A4FEC8" w14:textId="77777777" w:rsidR="00180425" w:rsidRDefault="00180425"/>
    <w:p w14:paraId="11CF1E91" w14:textId="77777777" w:rsidR="00180425" w:rsidRDefault="00180425"/>
    <w:p w14:paraId="51D46755" w14:textId="77777777" w:rsidR="00180425" w:rsidRDefault="00180425"/>
    <w:p w14:paraId="5C8D0CBB" w14:textId="77777777" w:rsidR="00180425" w:rsidRDefault="00180425"/>
    <w:p w14:paraId="2A2E4E82" w14:textId="77777777" w:rsidR="00180425" w:rsidRDefault="00180425"/>
    <w:p w14:paraId="4D868C45" w14:textId="77777777" w:rsidR="00180425" w:rsidRDefault="00180425"/>
    <w:p w14:paraId="3DC01200" w14:textId="77777777" w:rsidR="00180425" w:rsidRDefault="00180425"/>
    <w:p w14:paraId="0C7F692A" w14:textId="77777777" w:rsidR="00180425" w:rsidRDefault="00180425"/>
    <w:p w14:paraId="0EF21799" w14:textId="77777777" w:rsidR="00180425" w:rsidRDefault="00180425"/>
    <w:p w14:paraId="788009EB" w14:textId="77777777" w:rsidR="00180425" w:rsidRDefault="00180425"/>
    <w:p w14:paraId="63096532" w14:textId="77777777" w:rsidR="00180425" w:rsidRDefault="00180425"/>
    <w:p w14:paraId="7A7C0D7F" w14:textId="77777777" w:rsidR="00180425" w:rsidRDefault="00180425"/>
    <w:p w14:paraId="041EB548" w14:textId="77777777" w:rsidR="00180425" w:rsidRDefault="00180425"/>
    <w:p w14:paraId="291D2D40" w14:textId="77777777" w:rsidR="00180425" w:rsidRDefault="00000000">
      <w:r>
        <w:t xml:space="preserve">                      </w:t>
      </w:r>
      <w:r>
        <w:rPr>
          <w:noProof/>
        </w:rPr>
        <w:drawing>
          <wp:anchor distT="0" distB="0" distL="114300" distR="114300" simplePos="0" relativeHeight="251678208" behindDoc="0" locked="0" layoutInCell="1" allowOverlap="1" wp14:anchorId="1EDF819D" wp14:editId="7B37FED6">
            <wp:simplePos x="0" y="0"/>
            <wp:positionH relativeFrom="column">
              <wp:posOffset>-1143000</wp:posOffset>
            </wp:positionH>
            <wp:positionV relativeFrom="paragraph">
              <wp:posOffset>-4014470</wp:posOffset>
            </wp:positionV>
            <wp:extent cx="7585075" cy="706120"/>
            <wp:effectExtent l="0" t="0" r="4445" b="0"/>
            <wp:wrapSquare wrapText="bothSides"/>
            <wp:docPr id="75" name="Picture 75"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pngwing.com (13)"/>
                    <pic:cNvPicPr>
                      <a:picLocks noChangeAspect="1"/>
                    </pic:cNvPicPr>
                  </pic:nvPicPr>
                  <pic:blipFill>
                    <a:blip r:embed="rId7"/>
                    <a:srcRect b="32972"/>
                    <a:stretch>
                      <a:fillRect/>
                    </a:stretch>
                  </pic:blipFill>
                  <pic:spPr>
                    <a:xfrm>
                      <a:off x="0" y="0"/>
                      <a:ext cx="7585075" cy="706120"/>
                    </a:xfrm>
                    <a:prstGeom prst="rect">
                      <a:avLst/>
                    </a:prstGeom>
                  </pic:spPr>
                </pic:pic>
              </a:graphicData>
            </a:graphic>
          </wp:anchor>
        </w:drawing>
      </w:r>
    </w:p>
    <w:p w14:paraId="5F5DBC87" w14:textId="77777777" w:rsidR="00180425" w:rsidRDefault="00180425"/>
    <w:p w14:paraId="2A165D70" w14:textId="77777777" w:rsidR="00180425" w:rsidRDefault="00180425"/>
    <w:p w14:paraId="370B55B9" w14:textId="77777777" w:rsidR="00180425" w:rsidRDefault="00180425"/>
    <w:p w14:paraId="48E47159" w14:textId="77777777" w:rsidR="00180425" w:rsidRDefault="00180425"/>
    <w:p w14:paraId="7EDD46AF" w14:textId="77777777" w:rsidR="00180425" w:rsidRDefault="00180425"/>
    <w:p w14:paraId="09EDA23C" w14:textId="3D0B2B46" w:rsidR="00180425" w:rsidRDefault="00180425"/>
    <w:p w14:paraId="7C75989B" w14:textId="75507221" w:rsidR="00180425" w:rsidRDefault="00180425"/>
    <w:p w14:paraId="466C7715" w14:textId="77777777" w:rsidR="00180425" w:rsidRDefault="00180425"/>
    <w:p w14:paraId="4A21355F" w14:textId="0EF7373A" w:rsidR="00180425" w:rsidRDefault="00180425"/>
    <w:p w14:paraId="7709680F" w14:textId="1B95A565" w:rsidR="00180425" w:rsidRDefault="00180425"/>
    <w:p w14:paraId="3EE9EC87" w14:textId="77777777" w:rsidR="00180425" w:rsidRDefault="00180425"/>
    <w:p w14:paraId="2F23D23B" w14:textId="77777777" w:rsidR="00180425" w:rsidRDefault="00180425"/>
    <w:p w14:paraId="0C44FD73" w14:textId="6CE7C225" w:rsidR="00180425" w:rsidRDefault="00180425"/>
    <w:p w14:paraId="4DBBDA5A" w14:textId="2114B4EB" w:rsidR="00180425" w:rsidRDefault="00180425"/>
    <w:p w14:paraId="3AB483AA" w14:textId="721C6CCF" w:rsidR="00180425" w:rsidRDefault="00180425"/>
    <w:p w14:paraId="3A2BE9D9" w14:textId="7087E449" w:rsidR="00180425" w:rsidRDefault="00C7083A">
      <w:r>
        <w:rPr>
          <w:noProof/>
        </w:rPr>
        <w:drawing>
          <wp:anchor distT="0" distB="0" distL="114300" distR="114300" simplePos="0" relativeHeight="251721728" behindDoc="1" locked="0" layoutInCell="1" allowOverlap="1" wp14:anchorId="59117211" wp14:editId="58A7047C">
            <wp:simplePos x="0" y="0"/>
            <wp:positionH relativeFrom="column">
              <wp:posOffset>1424616</wp:posOffset>
            </wp:positionH>
            <wp:positionV relativeFrom="paragraph">
              <wp:posOffset>51361</wp:posOffset>
            </wp:positionV>
            <wp:extent cx="5007610" cy="4061460"/>
            <wp:effectExtent l="0" t="0" r="6350" b="7620"/>
            <wp:wrapTight wrapText="bothSides">
              <wp:wrapPolygon edited="0">
                <wp:start x="15185" y="81"/>
                <wp:lineTo x="14594" y="162"/>
                <wp:lineTo x="12359" y="1135"/>
                <wp:lineTo x="11307" y="1783"/>
                <wp:lineTo x="11241" y="2107"/>
                <wp:lineTo x="11701" y="2675"/>
                <wp:lineTo x="11767" y="5268"/>
                <wp:lineTo x="12227" y="6565"/>
                <wp:lineTo x="12359" y="9159"/>
                <wp:lineTo x="12884" y="10456"/>
                <wp:lineTo x="5259" y="11671"/>
                <wp:lineTo x="1446" y="11995"/>
                <wp:lineTo x="460" y="12239"/>
                <wp:lineTo x="526" y="13049"/>
                <wp:lineTo x="1052" y="15643"/>
                <wp:lineTo x="1249" y="16940"/>
                <wp:lineTo x="394" y="21154"/>
                <wp:lineTo x="394" y="21478"/>
                <wp:lineTo x="2169" y="21559"/>
                <wp:lineTo x="14988" y="21559"/>
                <wp:lineTo x="21562" y="21478"/>
                <wp:lineTo x="21562" y="21154"/>
                <wp:lineTo x="20576" y="20830"/>
                <wp:lineTo x="21299" y="18236"/>
                <wp:lineTo x="21496" y="16940"/>
                <wp:lineTo x="21496" y="15481"/>
                <wp:lineTo x="21233" y="14751"/>
                <wp:lineTo x="20904" y="14346"/>
                <wp:lineTo x="20181" y="13049"/>
                <wp:lineTo x="20247" y="12725"/>
                <wp:lineTo x="18866" y="12077"/>
                <wp:lineTo x="17617" y="11752"/>
                <wp:lineTo x="17486" y="10456"/>
                <wp:lineTo x="18866" y="9159"/>
                <wp:lineTo x="19458" y="7862"/>
                <wp:lineTo x="19852" y="6565"/>
                <wp:lineTo x="20115" y="5268"/>
                <wp:lineTo x="20247" y="3971"/>
                <wp:lineTo x="19918" y="2675"/>
                <wp:lineTo x="19129" y="1378"/>
                <wp:lineTo x="19195" y="1054"/>
                <wp:lineTo x="17223" y="162"/>
                <wp:lineTo x="16368" y="81"/>
                <wp:lineTo x="15185" y="81"/>
              </wp:wrapPolygon>
            </wp:wrapTight>
            <wp:docPr id="68" name="Picture 68" descr="C:\Users\Danish laptop\Downloads\pngwing.com (11).pngpngwing.co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Users\Danish laptop\Downloads\pngwing.com (11).pngpngwing.com (11)"/>
                    <pic:cNvPicPr>
                      <a:picLocks noChangeAspect="1"/>
                    </pic:cNvPicPr>
                  </pic:nvPicPr>
                  <pic:blipFill>
                    <a:blip r:embed="rId19"/>
                    <a:srcRect l="-1835" r="2859"/>
                    <a:stretch>
                      <a:fillRect/>
                    </a:stretch>
                  </pic:blipFill>
                  <pic:spPr>
                    <a:xfrm>
                      <a:off x="0" y="0"/>
                      <a:ext cx="5007610" cy="4061460"/>
                    </a:xfrm>
                    <a:prstGeom prst="rect">
                      <a:avLst/>
                    </a:prstGeom>
                    <a:effectLst>
                      <a:innerShdw blurRad="63500" dist="50800" dir="10800000">
                        <a:srgbClr val="000000">
                          <a:alpha val="50000"/>
                        </a:srgbClr>
                      </a:innerShdw>
                    </a:effectLst>
                  </pic:spPr>
                </pic:pic>
              </a:graphicData>
            </a:graphic>
          </wp:anchor>
        </w:drawing>
      </w:r>
    </w:p>
    <w:p w14:paraId="41B7028C" w14:textId="77777777" w:rsidR="00180425" w:rsidRDefault="00180425"/>
    <w:p w14:paraId="24E99119" w14:textId="77777777" w:rsidR="00180425" w:rsidRDefault="00180425"/>
    <w:p w14:paraId="2F703690" w14:textId="77777777" w:rsidR="00180425" w:rsidRDefault="00180425"/>
    <w:p w14:paraId="7EE9FAEA" w14:textId="77777777" w:rsidR="00180425" w:rsidRDefault="00180425"/>
    <w:p w14:paraId="714BE395" w14:textId="77777777" w:rsidR="00180425" w:rsidRDefault="00180425"/>
    <w:p w14:paraId="0766BFA5" w14:textId="77777777" w:rsidR="00180425" w:rsidRDefault="00180425"/>
    <w:p w14:paraId="0BD2E1CE" w14:textId="77777777" w:rsidR="00180425" w:rsidRDefault="00180425"/>
    <w:p w14:paraId="342D4C8A" w14:textId="77777777" w:rsidR="00180425" w:rsidRDefault="00180425"/>
    <w:p w14:paraId="48DE2685" w14:textId="77777777" w:rsidR="00180425" w:rsidRDefault="00180425"/>
    <w:p w14:paraId="0D7894BC" w14:textId="77777777" w:rsidR="00180425" w:rsidRDefault="00180425"/>
    <w:p w14:paraId="65EEB0A9" w14:textId="77777777" w:rsidR="00180425" w:rsidRDefault="00180425"/>
    <w:p w14:paraId="10FC1E5C" w14:textId="77777777" w:rsidR="00180425" w:rsidRDefault="00180425"/>
    <w:p w14:paraId="33257688" w14:textId="77777777" w:rsidR="00180425" w:rsidRDefault="00180425"/>
    <w:p w14:paraId="3F410158" w14:textId="77777777" w:rsidR="00180425" w:rsidRDefault="00180425"/>
    <w:p w14:paraId="3BDD60D0" w14:textId="77777777" w:rsidR="00180425" w:rsidRDefault="00180425"/>
    <w:p w14:paraId="36D7EF38" w14:textId="77777777" w:rsidR="00180425" w:rsidRDefault="00180425"/>
    <w:p w14:paraId="15010127" w14:textId="77777777" w:rsidR="00180425" w:rsidRDefault="00180425"/>
    <w:p w14:paraId="6295E56C" w14:textId="77777777" w:rsidR="00180425" w:rsidRDefault="00000000">
      <w:r>
        <w:br w:type="page"/>
      </w:r>
      <w:r>
        <w:rPr>
          <w:noProof/>
        </w:rPr>
        <w:drawing>
          <wp:anchor distT="0" distB="0" distL="114300" distR="114300" simplePos="0" relativeHeight="251690496" behindDoc="0" locked="0" layoutInCell="1" allowOverlap="1" wp14:anchorId="19ED555D" wp14:editId="476B8AB4">
            <wp:simplePos x="0" y="0"/>
            <wp:positionH relativeFrom="column">
              <wp:posOffset>-1143000</wp:posOffset>
            </wp:positionH>
            <wp:positionV relativeFrom="paragraph">
              <wp:posOffset>685165</wp:posOffset>
            </wp:positionV>
            <wp:extent cx="7585075" cy="706120"/>
            <wp:effectExtent l="0" t="0" r="4445" b="10795"/>
            <wp:wrapSquare wrapText="bothSides"/>
            <wp:docPr id="90" name="Picture 90"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pngwing.com (13)"/>
                    <pic:cNvPicPr>
                      <a:picLocks noChangeAspect="1"/>
                    </pic:cNvPicPr>
                  </pic:nvPicPr>
                  <pic:blipFill>
                    <a:blip r:embed="rId7"/>
                    <a:srcRect b="32972"/>
                    <a:stretch>
                      <a:fillRect/>
                    </a:stretch>
                  </pic:blipFill>
                  <pic:spPr>
                    <a:xfrm rot="10800000">
                      <a:off x="0" y="0"/>
                      <a:ext cx="7585075" cy="706120"/>
                    </a:xfrm>
                    <a:prstGeom prst="rect">
                      <a:avLst/>
                    </a:prstGeom>
                  </pic:spPr>
                </pic:pic>
              </a:graphicData>
            </a:graphic>
          </wp:anchor>
        </w:drawing>
      </w:r>
    </w:p>
    <w:p w14:paraId="2B8F392D" w14:textId="77777777" w:rsidR="00180425" w:rsidRDefault="00000000">
      <w:r>
        <w:rPr>
          <w:noProof/>
        </w:rPr>
        <w:lastRenderedPageBreak/>
        <mc:AlternateContent>
          <mc:Choice Requires="wps">
            <w:drawing>
              <wp:anchor distT="0" distB="0" distL="114300" distR="114300" simplePos="0" relativeHeight="251663872" behindDoc="0" locked="0" layoutInCell="1" allowOverlap="1" wp14:anchorId="69A0E6E2" wp14:editId="08B5A598">
                <wp:simplePos x="0" y="0"/>
                <wp:positionH relativeFrom="column">
                  <wp:posOffset>1479550</wp:posOffset>
                </wp:positionH>
                <wp:positionV relativeFrom="paragraph">
                  <wp:posOffset>-260350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CDA5FD"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Final Testing</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69A0E6E2" id="Text Box 69" o:spid="_x0000_s1065" type="#_x0000_t202" style="position:absolute;margin-left:116.5pt;margin-top:-20.5pt;width:2in;height:2in;z-index:251663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" filled="f" stroked="f" strokeweight=".5pt">
                <v:textbox style="mso-fit-shape-to-text:t">
                  <w:txbxContent>
                    <w:p w14:paraId="48CDA5FD" w14:textId="77777777" w:rsidR="00180425" w:rsidRDefault="00000000">
                      <w:pP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pPr>
                      <w:r>
                        <w:rPr>
                          <w:b/>
                          <w:bCs/>
                          <w:color w:val="000000" w:themeColor="text1"/>
                          <w:sz w:val="56"/>
                          <w:szCs w:val="56"/>
                          <w14:shadow w14:blurRad="38100" w14:dist="19050" w14:dir="2700000" w14:sx="100000" w14:sy="100000" w14:kx="0" w14:ky="0" w14:algn="tl">
                            <w14:schemeClr w14:val="dk1">
                              <w14:alpha w14:val="60000"/>
                            </w14:schemeClr>
                          </w14:shadow>
                          <w14:props3d w14:extrusionH="0" w14:contourW="0" w14:prstMaterial="clear"/>
                        </w:rPr>
                        <w:t>Final Testing</w:t>
                      </w:r>
                    </w:p>
                  </w:txbxContent>
                </v:textbox>
              </v:shape>
            </w:pict>
          </mc:Fallback>
        </mc:AlternateContent>
      </w:r>
      <w:r>
        <w:t xml:space="preserve">         </w:t>
      </w:r>
    </w:p>
    <w:p w14:paraId="30913E21" w14:textId="77777777" w:rsidR="00180425" w:rsidRDefault="00180425"/>
    <w:p w14:paraId="4F09361A" w14:textId="77777777" w:rsidR="00180425" w:rsidRDefault="00180425"/>
    <w:p w14:paraId="2F6D738A" w14:textId="77777777" w:rsidR="00180425" w:rsidRDefault="00000000">
      <w:r>
        <w:rPr>
          <w:noProof/>
        </w:rPr>
        <mc:AlternateContent>
          <mc:Choice Requires="wps">
            <w:drawing>
              <wp:anchor distT="0" distB="0" distL="114300" distR="114300" simplePos="0" relativeHeight="251649536" behindDoc="0" locked="0" layoutInCell="1" allowOverlap="1" wp14:anchorId="4238C963" wp14:editId="6B122860">
                <wp:simplePos x="0" y="0"/>
                <wp:positionH relativeFrom="column">
                  <wp:posOffset>-186690</wp:posOffset>
                </wp:positionH>
                <wp:positionV relativeFrom="paragraph">
                  <wp:posOffset>97155</wp:posOffset>
                </wp:positionV>
                <wp:extent cx="5419090" cy="270764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5419090" cy="27076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108438" w14:textId="77777777" w:rsidR="00180425" w:rsidRDefault="00000000">
                            <w:pPr>
                              <w:rPr>
                                <w:rFonts w:ascii="Calibri" w:hAnsi="Calibri" w:cs="Calibri"/>
                                <w:b/>
                                <w:bCs/>
                                <w:sz w:val="36"/>
                                <w:szCs w:val="36"/>
                              </w:rPr>
                            </w:pPr>
                            <w:r>
                              <w:rPr>
                                <w:rFonts w:ascii="Calibri" w:eastAsia="Segoe UI" w:hAnsi="Calibri" w:cs="Calibri"/>
                                <w:b/>
                                <w:bCs/>
                                <w:color w:val="374151"/>
                                <w:sz w:val="36"/>
                                <w:szCs w:val="36"/>
                              </w:rPr>
                              <w:t>Every component, feature, and requirement of the project has been meticulously addressed, ensuring their completion and satisfaction. Rigorous testing and verification procedures were implemented before the project's delivery to guarantee its quality and alignment with specified criteria. This thorough evaluation has fortified the project's overall reliability and performance. We are confident that the project is poised to meet or exceed expectations upon delivery.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238C963" id="Text Box 70" o:spid="_x0000_s1066" type="#_x0000_t202" style="position:absolute;margin-left:-14.7pt;margin-top:7.65pt;width:426.7pt;height:213.2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" filled="f" stroked="f" strokeweight=".5pt">
                <v:textbox>
                  <w:txbxContent>
                    <w:p w14:paraId="1C108438" w14:textId="77777777" w:rsidR="00180425" w:rsidRDefault="00000000">
                      <w:pPr>
                        <w:rPr>
                          <w:rFonts w:ascii="Calibri" w:hAnsi="Calibri" w:cs="Calibri"/>
                          <w:b/>
                          <w:bCs/>
                          <w:sz w:val="36"/>
                          <w:szCs w:val="36"/>
                        </w:rPr>
                      </w:pPr>
                      <w:r>
                        <w:rPr>
                          <w:rFonts w:ascii="Calibri" w:eastAsia="Segoe UI" w:hAnsi="Calibri" w:cs="Calibri"/>
                          <w:b/>
                          <w:bCs/>
                          <w:color w:val="374151"/>
                          <w:sz w:val="36"/>
                          <w:szCs w:val="36"/>
                        </w:rPr>
                        <w:t>Every component, feature, and requirement of the project has been meticulously addressed, ensuring their completion and satisfaction. Rigorous testing and verification procedures were implemented before the project's delivery to guarantee its quality and alignment with specified criteria. This thorough evaluation has fortified the project's overall reliability and performance. We are confident that the project is poised to meet or exceed expectations upon delivery.</w:t>
                      </w:r>
                    </w:p>
                  </w:txbxContent>
                </v:textbox>
              </v:shape>
            </w:pict>
          </mc:Fallback>
        </mc:AlternateContent>
      </w:r>
      <w:r>
        <w:t xml:space="preserve">                </w:t>
      </w:r>
    </w:p>
    <w:p w14:paraId="14F644C9" w14:textId="77777777" w:rsidR="00180425" w:rsidRDefault="00180425"/>
    <w:p w14:paraId="46B989B8" w14:textId="77777777" w:rsidR="00180425" w:rsidRDefault="00180425"/>
    <w:p w14:paraId="56E5223F" w14:textId="77777777" w:rsidR="00180425" w:rsidRDefault="00180425"/>
    <w:p w14:paraId="2F5FB2E3" w14:textId="77777777" w:rsidR="00180425" w:rsidRDefault="00180425"/>
    <w:p w14:paraId="055E8CCE" w14:textId="77777777" w:rsidR="00180425" w:rsidRDefault="00180425"/>
    <w:p w14:paraId="174C6240" w14:textId="77777777" w:rsidR="00180425" w:rsidRDefault="00180425"/>
    <w:p w14:paraId="6861F98E" w14:textId="77777777" w:rsidR="00180425" w:rsidRDefault="00180425"/>
    <w:p w14:paraId="11AFA14B" w14:textId="77777777" w:rsidR="00180425" w:rsidRDefault="00180425"/>
    <w:p w14:paraId="19CB7285" w14:textId="77777777" w:rsidR="00180425" w:rsidRDefault="00180425"/>
    <w:p w14:paraId="2CF51B9A" w14:textId="77777777" w:rsidR="00180425" w:rsidRDefault="00180425"/>
    <w:p w14:paraId="5230C121" w14:textId="77777777" w:rsidR="00180425" w:rsidRDefault="00180425"/>
    <w:p w14:paraId="336DF531" w14:textId="77777777" w:rsidR="00180425" w:rsidRDefault="00180425"/>
    <w:p w14:paraId="1C64295A" w14:textId="77777777" w:rsidR="00180425" w:rsidRDefault="00180425"/>
    <w:p w14:paraId="49931F49" w14:textId="77777777" w:rsidR="00180425" w:rsidRDefault="00180425"/>
    <w:p w14:paraId="2C241933" w14:textId="77777777" w:rsidR="00180425" w:rsidRDefault="00180425"/>
    <w:p w14:paraId="7FE77FA8" w14:textId="77777777" w:rsidR="00180425" w:rsidRDefault="00180425"/>
    <w:p w14:paraId="6F1950D5" w14:textId="77777777" w:rsidR="00180425" w:rsidRDefault="00180425"/>
    <w:p w14:paraId="393EDE83" w14:textId="77777777" w:rsidR="00180425" w:rsidRDefault="00180425"/>
    <w:p w14:paraId="3BEB070E" w14:textId="77777777" w:rsidR="00180425" w:rsidRDefault="00180425"/>
    <w:p w14:paraId="427A7828" w14:textId="77777777" w:rsidR="00180425" w:rsidRDefault="00000000">
      <w:r>
        <w:rPr>
          <w:noProof/>
        </w:rPr>
        <w:drawing>
          <wp:anchor distT="0" distB="0" distL="114300" distR="114300" simplePos="0" relativeHeight="251679232" behindDoc="0" locked="0" layoutInCell="1" allowOverlap="1" wp14:anchorId="74B8B747" wp14:editId="2E384F41">
            <wp:simplePos x="0" y="0"/>
            <wp:positionH relativeFrom="column">
              <wp:posOffset>-1143000</wp:posOffset>
            </wp:positionH>
            <wp:positionV relativeFrom="paragraph">
              <wp:posOffset>-4479925</wp:posOffset>
            </wp:positionV>
            <wp:extent cx="7585075" cy="706120"/>
            <wp:effectExtent l="0" t="0" r="4445" b="0"/>
            <wp:wrapSquare wrapText="bothSides"/>
            <wp:docPr id="76" name="Picture 76"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pngwing.com (13)"/>
                    <pic:cNvPicPr>
                      <a:picLocks noChangeAspect="1"/>
                    </pic:cNvPicPr>
                  </pic:nvPicPr>
                  <pic:blipFill>
                    <a:blip r:embed="rId7"/>
                    <a:srcRect b="32972"/>
                    <a:stretch>
                      <a:fillRect/>
                    </a:stretch>
                  </pic:blipFill>
                  <pic:spPr>
                    <a:xfrm>
                      <a:off x="0" y="0"/>
                      <a:ext cx="7585075" cy="706120"/>
                    </a:xfrm>
                    <a:prstGeom prst="rect">
                      <a:avLst/>
                    </a:prstGeom>
                  </pic:spPr>
                </pic:pic>
              </a:graphicData>
            </a:graphic>
          </wp:anchor>
        </w:drawing>
      </w:r>
    </w:p>
    <w:p w14:paraId="6F6068BA" w14:textId="77777777" w:rsidR="00180425" w:rsidRDefault="00000000">
      <w:r>
        <w:rPr>
          <w:noProof/>
        </w:rPr>
        <w:drawing>
          <wp:anchor distT="0" distB="0" distL="114300" distR="114300" simplePos="0" relativeHeight="251665920" behindDoc="1" locked="0" layoutInCell="1" allowOverlap="1" wp14:anchorId="00748187" wp14:editId="3B9E5E22">
            <wp:simplePos x="0" y="0"/>
            <wp:positionH relativeFrom="column">
              <wp:posOffset>2101215</wp:posOffset>
            </wp:positionH>
            <wp:positionV relativeFrom="paragraph">
              <wp:posOffset>74930</wp:posOffset>
            </wp:positionV>
            <wp:extent cx="3390265" cy="3390265"/>
            <wp:effectExtent l="0" t="0" r="38735" b="23495"/>
            <wp:wrapTight wrapText="bothSides">
              <wp:wrapPolygon edited="0">
                <wp:start x="7962" y="0"/>
                <wp:lineTo x="5729" y="680"/>
                <wp:lineTo x="5146" y="971"/>
                <wp:lineTo x="5146" y="1554"/>
                <wp:lineTo x="3495" y="2233"/>
                <wp:lineTo x="2913" y="2719"/>
                <wp:lineTo x="2913" y="3107"/>
                <wp:lineTo x="1262" y="4661"/>
                <wp:lineTo x="1165" y="5049"/>
                <wp:lineTo x="1359" y="6214"/>
                <wp:lineTo x="583" y="6797"/>
                <wp:lineTo x="0" y="7379"/>
                <wp:lineTo x="0" y="13594"/>
                <wp:lineTo x="777" y="13982"/>
                <wp:lineTo x="583" y="15827"/>
                <wp:lineTo x="2039" y="17089"/>
                <wp:lineTo x="2233" y="18254"/>
                <wp:lineTo x="2719" y="18643"/>
                <wp:lineTo x="4175" y="18643"/>
                <wp:lineTo x="4466" y="20196"/>
                <wp:lineTo x="6991" y="21458"/>
                <wp:lineTo x="7185" y="21458"/>
                <wp:lineTo x="13788" y="21458"/>
                <wp:lineTo x="14565" y="21458"/>
                <wp:lineTo x="16604" y="20487"/>
                <wp:lineTo x="16895" y="20196"/>
                <wp:lineTo x="18740" y="18934"/>
                <wp:lineTo x="18837" y="18643"/>
                <wp:lineTo x="20390" y="17089"/>
                <wp:lineTo x="20487" y="16021"/>
                <wp:lineTo x="20293" y="15535"/>
                <wp:lineTo x="21458" y="14370"/>
                <wp:lineTo x="21458" y="13594"/>
                <wp:lineTo x="21070" y="12428"/>
                <wp:lineTo x="21458" y="12137"/>
                <wp:lineTo x="21458" y="7962"/>
                <wp:lineTo x="21167" y="5923"/>
                <wp:lineTo x="20390" y="5146"/>
                <wp:lineTo x="19419" y="4466"/>
                <wp:lineTo x="19322" y="3398"/>
                <wp:lineTo x="19128" y="3107"/>
                <wp:lineTo x="17283" y="1554"/>
                <wp:lineTo x="17380" y="971"/>
                <wp:lineTo x="14176" y="0"/>
                <wp:lineTo x="12137" y="0"/>
                <wp:lineTo x="7962" y="0"/>
              </wp:wrapPolygon>
            </wp:wrapTight>
            <wp:docPr id="71" name="Picture 71" descr="pngwing.co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pngwing.com (12)"/>
                    <pic:cNvPicPr>
                      <a:picLocks noChangeAspect="1"/>
                    </pic:cNvPicPr>
                  </pic:nvPicPr>
                  <pic:blipFill>
                    <a:blip r:embed="rId20"/>
                    <a:stretch>
                      <a:fillRect/>
                    </a:stretch>
                  </pic:blipFill>
                  <pic:spPr>
                    <a:xfrm>
                      <a:off x="0" y="0"/>
                      <a:ext cx="3390265" cy="3390265"/>
                    </a:xfrm>
                    <a:prstGeom prst="rect">
                      <a:avLst/>
                    </a:prstGeom>
                    <a:effectLst>
                      <a:innerShdw blurRad="63500" dist="50800" dir="8100000">
                        <a:srgbClr val="000000">
                          <a:alpha val="50000"/>
                        </a:srgbClr>
                      </a:innerShdw>
                    </a:effectLst>
                  </pic:spPr>
                </pic:pic>
              </a:graphicData>
            </a:graphic>
          </wp:anchor>
        </w:drawing>
      </w:r>
    </w:p>
    <w:p w14:paraId="609E8B60" w14:textId="77777777" w:rsidR="00180425" w:rsidRDefault="00180425"/>
    <w:p w14:paraId="3D55B99E" w14:textId="77777777" w:rsidR="00180425" w:rsidRDefault="00180425"/>
    <w:p w14:paraId="1CBEB0C7" w14:textId="77777777" w:rsidR="00180425" w:rsidRDefault="00180425"/>
    <w:p w14:paraId="5A90759E" w14:textId="77777777" w:rsidR="00180425" w:rsidRDefault="00180425"/>
    <w:p w14:paraId="72FD187E" w14:textId="77777777" w:rsidR="00180425" w:rsidRDefault="00180425"/>
    <w:p w14:paraId="72A1A1C4" w14:textId="77777777" w:rsidR="00180425" w:rsidRDefault="00180425"/>
    <w:p w14:paraId="3DC7D01E" w14:textId="77777777" w:rsidR="00180425" w:rsidRDefault="00180425"/>
    <w:p w14:paraId="3587E8BD" w14:textId="77777777" w:rsidR="00180425" w:rsidRDefault="00180425"/>
    <w:p w14:paraId="39F86C55" w14:textId="77777777" w:rsidR="00180425" w:rsidRDefault="00180425"/>
    <w:p w14:paraId="0A60D246" w14:textId="77777777" w:rsidR="00180425" w:rsidRDefault="00180425"/>
    <w:p w14:paraId="3F6F6F4B" w14:textId="77777777" w:rsidR="00180425" w:rsidRDefault="00180425"/>
    <w:p w14:paraId="310D5C00" w14:textId="77777777" w:rsidR="00180425" w:rsidRDefault="00180425"/>
    <w:p w14:paraId="688F37FA" w14:textId="77777777" w:rsidR="00180425" w:rsidRDefault="00180425"/>
    <w:p w14:paraId="596352B4" w14:textId="77777777" w:rsidR="00180425" w:rsidRDefault="00180425"/>
    <w:p w14:paraId="526897E9" w14:textId="77777777" w:rsidR="00180425" w:rsidRDefault="00180425"/>
    <w:p w14:paraId="11989B4A" w14:textId="77777777" w:rsidR="00180425" w:rsidRDefault="00180425"/>
    <w:p w14:paraId="268A30F6" w14:textId="77777777" w:rsidR="00180425" w:rsidRDefault="00180425"/>
    <w:p w14:paraId="1E85275C" w14:textId="77777777" w:rsidR="00180425" w:rsidRDefault="00180425"/>
    <w:p w14:paraId="7543ADAA" w14:textId="77777777" w:rsidR="00180425" w:rsidRDefault="00180425"/>
    <w:p w14:paraId="406A4A45" w14:textId="77777777" w:rsidR="00180425" w:rsidRDefault="00180425"/>
    <w:p w14:paraId="48B0081E" w14:textId="77777777" w:rsidR="00180425" w:rsidRDefault="00180425"/>
    <w:p w14:paraId="24343294" w14:textId="77777777" w:rsidR="00180425" w:rsidRDefault="00180425"/>
    <w:p w14:paraId="01851CC7" w14:textId="77777777" w:rsidR="00180425" w:rsidRDefault="00180425"/>
    <w:p w14:paraId="6AADBCEE" w14:textId="77777777" w:rsidR="00180425" w:rsidRDefault="00180425"/>
    <w:p w14:paraId="2635F0F9" w14:textId="77777777" w:rsidR="00180425" w:rsidRDefault="00000000">
      <w:r>
        <w:br w:type="page"/>
      </w:r>
      <w:r>
        <w:rPr>
          <w:noProof/>
        </w:rPr>
        <w:drawing>
          <wp:anchor distT="0" distB="0" distL="114300" distR="114300" simplePos="0" relativeHeight="251692544" behindDoc="0" locked="0" layoutInCell="1" allowOverlap="1" wp14:anchorId="7788FA55" wp14:editId="4E4DBFD5">
            <wp:simplePos x="0" y="0"/>
            <wp:positionH relativeFrom="column">
              <wp:posOffset>-1143000</wp:posOffset>
            </wp:positionH>
            <wp:positionV relativeFrom="paragraph">
              <wp:posOffset>1460500</wp:posOffset>
            </wp:positionV>
            <wp:extent cx="7585075" cy="706120"/>
            <wp:effectExtent l="0" t="0" r="4445" b="10795"/>
            <wp:wrapSquare wrapText="bothSides"/>
            <wp:docPr id="91" name="Picture 91"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pngwing.com (13)"/>
                    <pic:cNvPicPr>
                      <a:picLocks noChangeAspect="1"/>
                    </pic:cNvPicPr>
                  </pic:nvPicPr>
                  <pic:blipFill>
                    <a:blip r:embed="rId7"/>
                    <a:srcRect b="32972"/>
                    <a:stretch>
                      <a:fillRect/>
                    </a:stretch>
                  </pic:blipFill>
                  <pic:spPr>
                    <a:xfrm rot="10800000">
                      <a:off x="0" y="0"/>
                      <a:ext cx="7585075" cy="706120"/>
                    </a:xfrm>
                    <a:prstGeom prst="rect">
                      <a:avLst/>
                    </a:prstGeom>
                  </pic:spPr>
                </pic:pic>
              </a:graphicData>
            </a:graphic>
          </wp:anchor>
        </w:drawing>
      </w:r>
    </w:p>
    <w:p w14:paraId="7E6A3EB8" w14:textId="77777777" w:rsidR="00180425" w:rsidRDefault="00000000">
      <w:r>
        <w:rPr>
          <w:noProof/>
        </w:rPr>
        <w:lastRenderedPageBreak/>
        <w:drawing>
          <wp:anchor distT="0" distB="0" distL="114300" distR="114300" simplePos="0" relativeHeight="251694592" behindDoc="0" locked="0" layoutInCell="1" allowOverlap="1" wp14:anchorId="4341A0C2" wp14:editId="01D87BB1">
            <wp:simplePos x="0" y="0"/>
            <wp:positionH relativeFrom="column">
              <wp:posOffset>-1143000</wp:posOffset>
            </wp:positionH>
            <wp:positionV relativeFrom="paragraph">
              <wp:posOffset>-4479925</wp:posOffset>
            </wp:positionV>
            <wp:extent cx="7585075" cy="706120"/>
            <wp:effectExtent l="0" t="0" r="4445" b="0"/>
            <wp:wrapSquare wrapText="bothSides"/>
            <wp:docPr id="93" name="Picture 93"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pngwing.com (13)"/>
                    <pic:cNvPicPr>
                      <a:picLocks noChangeAspect="1"/>
                    </pic:cNvPicPr>
                  </pic:nvPicPr>
                  <pic:blipFill>
                    <a:blip r:embed="rId7"/>
                    <a:srcRect b="32972"/>
                    <a:stretch>
                      <a:fillRect/>
                    </a:stretch>
                  </pic:blipFill>
                  <pic:spPr>
                    <a:xfrm>
                      <a:off x="0" y="0"/>
                      <a:ext cx="7585075" cy="706120"/>
                    </a:xfrm>
                    <a:prstGeom prst="rect">
                      <a:avLst/>
                    </a:prstGeom>
                  </pic:spPr>
                </pic:pic>
              </a:graphicData>
            </a:graphic>
          </wp:anchor>
        </w:drawing>
      </w:r>
      <w:r>
        <w:rPr>
          <w:noProof/>
        </w:rPr>
        <w:drawing>
          <wp:anchor distT="0" distB="0" distL="114300" distR="114300" simplePos="0" relativeHeight="251693568" behindDoc="0" locked="0" layoutInCell="1" allowOverlap="1" wp14:anchorId="54A629BA" wp14:editId="17C52992">
            <wp:simplePos x="0" y="0"/>
            <wp:positionH relativeFrom="column">
              <wp:posOffset>-1143000</wp:posOffset>
            </wp:positionH>
            <wp:positionV relativeFrom="paragraph">
              <wp:posOffset>9056370</wp:posOffset>
            </wp:positionV>
            <wp:extent cx="7585075" cy="706120"/>
            <wp:effectExtent l="0" t="0" r="4445" b="10795"/>
            <wp:wrapSquare wrapText="bothSides"/>
            <wp:docPr id="92" name="Picture 92" descr="pngwing.co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pngwing.com (13)"/>
                    <pic:cNvPicPr>
                      <a:picLocks noChangeAspect="1"/>
                    </pic:cNvPicPr>
                  </pic:nvPicPr>
                  <pic:blipFill>
                    <a:blip r:embed="rId7"/>
                    <a:srcRect b="32972"/>
                    <a:stretch>
                      <a:fillRect/>
                    </a:stretch>
                  </pic:blipFill>
                  <pic:spPr>
                    <a:xfrm rot="10800000">
                      <a:off x="0" y="0"/>
                      <a:ext cx="7585075" cy="706120"/>
                    </a:xfrm>
                    <a:prstGeom prst="rect">
                      <a:avLst/>
                    </a:prstGeom>
                  </pic:spPr>
                </pic:pic>
              </a:graphicData>
            </a:graphic>
          </wp:anchor>
        </w:drawing>
      </w:r>
      <w:r>
        <w:rPr>
          <w:noProof/>
        </w:rPr>
        <mc:AlternateContent>
          <mc:Choice Requires="wps">
            <w:drawing>
              <wp:anchor distT="0" distB="0" distL="114300" distR="114300" simplePos="0" relativeHeight="251666944" behindDoc="0" locked="0" layoutInCell="1" allowOverlap="1" wp14:anchorId="3D529CBE" wp14:editId="458E14BE">
                <wp:simplePos x="0" y="0"/>
                <wp:positionH relativeFrom="column">
                  <wp:posOffset>653415</wp:posOffset>
                </wp:positionH>
                <wp:positionV relativeFrom="paragraph">
                  <wp:posOffset>3907790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5A7590" w14:textId="77777777" w:rsidR="00180425" w:rsidRDefault="00000000">
                            <w:pPr>
                              <w:rPr>
                                <w:b/>
                                <w:bCs/>
                                <w:color w:val="000000" w:themeColor="text1"/>
                                <w:sz w:val="72"/>
                                <w:szCs w:val="72"/>
                                <w14:shadow w14:blurRad="38100" w14:dist="19050" w14:dir="2700000" w14:sx="100000" w14:sy="100000" w14:kx="0" w14:ky="0" w14:algn="tl">
                                  <w14:schemeClr w14:val="dk1">
                                    <w14:alpha w14:val="60000"/>
                                  </w14:schemeClr>
                                </w14:shadow>
                              </w:rPr>
                            </w:pPr>
                            <w:r>
                              <w:rPr>
                                <w:b/>
                                <w:bCs/>
                                <w:color w:val="000000" w:themeColor="text1"/>
                                <w:sz w:val="72"/>
                                <w:szCs w:val="72"/>
                                <w14:shadow w14:blurRad="38100" w14:dist="19050" w14:dir="2700000" w14:sx="100000" w14:sy="100000" w14:kx="0" w14:ky="0" w14:algn="tl">
                                  <w14:schemeClr w14:val="dk1">
                                    <w14:alpha w14:val="60000"/>
                                  </w14:schemeClr>
                                </w14:shadow>
                              </w:rPr>
                              <w:t>Documentation End</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3D529CBE" id="Text Box 72" o:spid="_x0000_s1067" type="#_x0000_t202" style="position:absolute;margin-left:51.45pt;margin-top:307.7pt;width:2in;height:2in;z-index:251666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" filled="f" stroked="f" strokeweight=".5pt">
                <v:textbox style="mso-fit-shape-to-text:t">
                  <w:txbxContent>
                    <w:p w14:paraId="4B5A7590" w14:textId="77777777" w:rsidR="00180425" w:rsidRDefault="00000000">
                      <w:pPr>
                        <w:rPr>
                          <w:b/>
                          <w:bCs/>
                          <w:color w:val="000000" w:themeColor="text1"/>
                          <w:sz w:val="72"/>
                          <w:szCs w:val="72"/>
                          <w14:shadow w14:blurRad="38100" w14:dist="19050" w14:dir="2700000" w14:sx="100000" w14:sy="100000" w14:kx="0" w14:ky="0" w14:algn="tl">
                            <w14:schemeClr w14:val="dk1">
                              <w14:alpha w14:val="60000"/>
                            </w14:schemeClr>
                          </w14:shadow>
                        </w:rPr>
                      </w:pPr>
                      <w:r>
                        <w:rPr>
                          <w:b/>
                          <w:bCs/>
                          <w:color w:val="000000" w:themeColor="text1"/>
                          <w:sz w:val="72"/>
                          <w:szCs w:val="72"/>
                          <w14:shadow w14:blurRad="38100" w14:dist="19050" w14:dir="2700000" w14:sx="100000" w14:sy="100000" w14:kx="0" w14:ky="0" w14:algn="tl">
                            <w14:schemeClr w14:val="dk1">
                              <w14:alpha w14:val="60000"/>
                            </w14:schemeClr>
                          </w14:shadow>
                        </w:rPr>
                        <w:t>Documentation End</w:t>
                      </w:r>
                    </w:p>
                  </w:txbxContent>
                </v:textbox>
              </v:shape>
            </w:pict>
          </mc:Fallback>
        </mc:AlternateContent>
      </w:r>
    </w:p>
    <w:sectPr w:rsidR="00180425">
      <w:footerReference w:type="default" r:id="rId2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A9D65C" w14:textId="77777777" w:rsidR="006D09BA" w:rsidRDefault="006D09BA">
      <w:r>
        <w:separator/>
      </w:r>
    </w:p>
  </w:endnote>
  <w:endnote w:type="continuationSeparator" w:id="0">
    <w:p w14:paraId="6EEBB46D" w14:textId="77777777" w:rsidR="006D09BA" w:rsidRDefault="006D0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488C0" w14:textId="77777777" w:rsidR="00180425" w:rsidRDefault="00000000">
    <w:pPr>
      <w:pStyle w:val="Footer"/>
    </w:pPr>
    <w:r>
      <w:rPr>
        <w:noProof/>
      </w:rPr>
      <mc:AlternateContent>
        <mc:Choice Requires="wps">
          <w:drawing>
            <wp:anchor distT="0" distB="0" distL="114300" distR="114300" simplePos="0" relativeHeight="251659264" behindDoc="0" locked="0" layoutInCell="1" allowOverlap="1" wp14:anchorId="4A240A5D" wp14:editId="63AE7C42">
              <wp:simplePos x="0" y="0"/>
              <wp:positionH relativeFrom="margin">
                <wp:align>left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DAA47F" w14:textId="77777777" w:rsidR="00180425"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240A5D" id="_x0000_t202" coordsize="21600,21600" o:spt="202" path="m,l,21600r21600,l21600,xe">
              <v:stroke joinstyle="miter"/>
              <v:path gradientshapeok="t" o:connecttype="rect"/>
            </v:shapetype>
            <v:shape id="Text Box 16" o:spid="_x0000_s1068" type="#_x0000_t202" style="position:absolute;margin-left:0;margin-top:0;width:2in;height:2in;z-index:25165926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2DAA47F" w14:textId="77777777" w:rsidR="00180425"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B8C390" w14:textId="77777777" w:rsidR="006D09BA" w:rsidRDefault="006D09BA">
      <w:r>
        <w:separator/>
      </w:r>
    </w:p>
  </w:footnote>
  <w:footnote w:type="continuationSeparator" w:id="0">
    <w:p w14:paraId="11FB8C49" w14:textId="77777777" w:rsidR="006D09BA" w:rsidRDefault="006D09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embedSystemFonts/>
  <w:proofState w:spelling="clean" w:grammar="clean"/>
  <w:attachedTemplate r:id="rId1"/>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10F6"/>
    <w:rsid w:val="0001279E"/>
    <w:rsid w:val="000449F1"/>
    <w:rsid w:val="00053EBE"/>
    <w:rsid w:val="000A2B0D"/>
    <w:rsid w:val="00172A27"/>
    <w:rsid w:val="00180425"/>
    <w:rsid w:val="00192623"/>
    <w:rsid w:val="002007D5"/>
    <w:rsid w:val="00236040"/>
    <w:rsid w:val="00256B06"/>
    <w:rsid w:val="00263878"/>
    <w:rsid w:val="002B7996"/>
    <w:rsid w:val="00392C32"/>
    <w:rsid w:val="004154F7"/>
    <w:rsid w:val="004213F8"/>
    <w:rsid w:val="00436B2E"/>
    <w:rsid w:val="0049692D"/>
    <w:rsid w:val="004D02EC"/>
    <w:rsid w:val="005263E0"/>
    <w:rsid w:val="005B0713"/>
    <w:rsid w:val="006260B3"/>
    <w:rsid w:val="00657CF3"/>
    <w:rsid w:val="006623D0"/>
    <w:rsid w:val="00664822"/>
    <w:rsid w:val="00682A6D"/>
    <w:rsid w:val="006D09BA"/>
    <w:rsid w:val="00796C70"/>
    <w:rsid w:val="008A1703"/>
    <w:rsid w:val="008E455E"/>
    <w:rsid w:val="00926481"/>
    <w:rsid w:val="00940007"/>
    <w:rsid w:val="0094519B"/>
    <w:rsid w:val="00957B44"/>
    <w:rsid w:val="009879F7"/>
    <w:rsid w:val="009E7EAE"/>
    <w:rsid w:val="00A859B6"/>
    <w:rsid w:val="00BA59CD"/>
    <w:rsid w:val="00BE1C62"/>
    <w:rsid w:val="00BE2D28"/>
    <w:rsid w:val="00C7083A"/>
    <w:rsid w:val="00D72D6C"/>
    <w:rsid w:val="00DA51A9"/>
    <w:rsid w:val="00DF1691"/>
    <w:rsid w:val="00E3284B"/>
    <w:rsid w:val="00F25EF1"/>
    <w:rsid w:val="00F320A6"/>
    <w:rsid w:val="00F3373C"/>
    <w:rsid w:val="00F60465"/>
    <w:rsid w:val="01CF03F1"/>
    <w:rsid w:val="01E530F4"/>
    <w:rsid w:val="02410942"/>
    <w:rsid w:val="02A73B69"/>
    <w:rsid w:val="061B0C12"/>
    <w:rsid w:val="07D56CE9"/>
    <w:rsid w:val="085F541A"/>
    <w:rsid w:val="0B1B7381"/>
    <w:rsid w:val="0B656AE1"/>
    <w:rsid w:val="0E9B4435"/>
    <w:rsid w:val="0FAC685D"/>
    <w:rsid w:val="15BD7784"/>
    <w:rsid w:val="163A65CC"/>
    <w:rsid w:val="1753064C"/>
    <w:rsid w:val="2006711A"/>
    <w:rsid w:val="22054661"/>
    <w:rsid w:val="26B94B52"/>
    <w:rsid w:val="2A831AAA"/>
    <w:rsid w:val="328B3F81"/>
    <w:rsid w:val="34AC10D9"/>
    <w:rsid w:val="41FE3490"/>
    <w:rsid w:val="438318D0"/>
    <w:rsid w:val="457F492D"/>
    <w:rsid w:val="47DA5481"/>
    <w:rsid w:val="4C473333"/>
    <w:rsid w:val="4CBC1ABD"/>
    <w:rsid w:val="4D804334"/>
    <w:rsid w:val="4FE5789D"/>
    <w:rsid w:val="50796A06"/>
    <w:rsid w:val="58A04525"/>
    <w:rsid w:val="59CE241C"/>
    <w:rsid w:val="5B75441A"/>
    <w:rsid w:val="5EBC54FC"/>
    <w:rsid w:val="5F7F27F4"/>
    <w:rsid w:val="614614B0"/>
    <w:rsid w:val="67C25169"/>
    <w:rsid w:val="67F86BEB"/>
    <w:rsid w:val="6E0675CA"/>
    <w:rsid w:val="6FE93B2A"/>
    <w:rsid w:val="712412C7"/>
    <w:rsid w:val="71F053F6"/>
    <w:rsid w:val="72270B56"/>
    <w:rsid w:val="762635E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0BB8177"/>
  <w15:docId w15:val="{B710B6FB-299E-4932-9406-340E6FE8A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6260B3"/>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Strong">
    <w:name w:val="Strong"/>
    <w:basedOn w:val="DefaultParagraphFont"/>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52420">
      <w:bodyDiv w:val="1"/>
      <w:marLeft w:val="0"/>
      <w:marRight w:val="0"/>
      <w:marTop w:val="0"/>
      <w:marBottom w:val="0"/>
      <w:divBdr>
        <w:top w:val="none" w:sz="0" w:space="0" w:color="auto"/>
        <w:left w:val="none" w:sz="0" w:space="0" w:color="auto"/>
        <w:bottom w:val="none" w:sz="0" w:space="0" w:color="auto"/>
        <w:right w:val="none" w:sz="0" w:space="0" w:color="auto"/>
      </w:divBdr>
      <w:divsChild>
        <w:div w:id="206260105">
          <w:marLeft w:val="0"/>
          <w:marRight w:val="0"/>
          <w:marTop w:val="0"/>
          <w:marBottom w:val="0"/>
          <w:divBdr>
            <w:top w:val="none" w:sz="0" w:space="0" w:color="auto"/>
            <w:left w:val="none" w:sz="0" w:space="0" w:color="auto"/>
            <w:bottom w:val="none" w:sz="0" w:space="0" w:color="auto"/>
            <w:right w:val="none" w:sz="0" w:space="0" w:color="auto"/>
          </w:divBdr>
          <w:divsChild>
            <w:div w:id="2084990981">
              <w:marLeft w:val="0"/>
              <w:marRight w:val="0"/>
              <w:marTop w:val="0"/>
              <w:marBottom w:val="0"/>
              <w:divBdr>
                <w:top w:val="none" w:sz="0" w:space="0" w:color="auto"/>
                <w:left w:val="none" w:sz="0" w:space="0" w:color="auto"/>
                <w:bottom w:val="none" w:sz="0" w:space="0" w:color="auto"/>
                <w:right w:val="none" w:sz="0" w:space="0" w:color="auto"/>
              </w:divBdr>
              <w:divsChild>
                <w:div w:id="901067152">
                  <w:marLeft w:val="0"/>
                  <w:marRight w:val="0"/>
                  <w:marTop w:val="0"/>
                  <w:marBottom w:val="0"/>
                  <w:divBdr>
                    <w:top w:val="none" w:sz="0" w:space="0" w:color="auto"/>
                    <w:left w:val="none" w:sz="0" w:space="0" w:color="auto"/>
                    <w:bottom w:val="none" w:sz="0" w:space="0" w:color="auto"/>
                    <w:right w:val="none" w:sz="0" w:space="0" w:color="auto"/>
                  </w:divBdr>
                  <w:divsChild>
                    <w:div w:id="601884367">
                      <w:marLeft w:val="0"/>
                      <w:marRight w:val="0"/>
                      <w:marTop w:val="0"/>
                      <w:marBottom w:val="0"/>
                      <w:divBdr>
                        <w:top w:val="none" w:sz="0" w:space="0" w:color="auto"/>
                        <w:left w:val="none" w:sz="0" w:space="0" w:color="auto"/>
                        <w:bottom w:val="none" w:sz="0" w:space="0" w:color="auto"/>
                        <w:right w:val="none" w:sz="0" w:space="0" w:color="auto"/>
                      </w:divBdr>
                      <w:divsChild>
                        <w:div w:id="1624074148">
                          <w:marLeft w:val="0"/>
                          <w:marRight w:val="0"/>
                          <w:marTop w:val="0"/>
                          <w:marBottom w:val="0"/>
                          <w:divBdr>
                            <w:top w:val="none" w:sz="0" w:space="0" w:color="auto"/>
                            <w:left w:val="none" w:sz="0" w:space="0" w:color="auto"/>
                            <w:bottom w:val="none" w:sz="0" w:space="0" w:color="auto"/>
                            <w:right w:val="none" w:sz="0" w:space="0" w:color="auto"/>
                          </w:divBdr>
                          <w:divsChild>
                            <w:div w:id="15430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781219">
      <w:bodyDiv w:val="1"/>
      <w:marLeft w:val="0"/>
      <w:marRight w:val="0"/>
      <w:marTop w:val="0"/>
      <w:marBottom w:val="0"/>
      <w:divBdr>
        <w:top w:val="none" w:sz="0" w:space="0" w:color="auto"/>
        <w:left w:val="none" w:sz="0" w:space="0" w:color="auto"/>
        <w:bottom w:val="none" w:sz="0" w:space="0" w:color="auto"/>
        <w:right w:val="none" w:sz="0" w:space="0" w:color="auto"/>
      </w:divBdr>
      <w:divsChild>
        <w:div w:id="1381369356">
          <w:marLeft w:val="0"/>
          <w:marRight w:val="0"/>
          <w:marTop w:val="0"/>
          <w:marBottom w:val="0"/>
          <w:divBdr>
            <w:top w:val="none" w:sz="0" w:space="0" w:color="auto"/>
            <w:left w:val="none" w:sz="0" w:space="0" w:color="auto"/>
            <w:bottom w:val="none" w:sz="0" w:space="0" w:color="auto"/>
            <w:right w:val="none" w:sz="0" w:space="0" w:color="auto"/>
          </w:divBdr>
          <w:divsChild>
            <w:div w:id="687873638">
              <w:marLeft w:val="0"/>
              <w:marRight w:val="0"/>
              <w:marTop w:val="0"/>
              <w:marBottom w:val="0"/>
              <w:divBdr>
                <w:top w:val="none" w:sz="0" w:space="0" w:color="auto"/>
                <w:left w:val="none" w:sz="0" w:space="0" w:color="auto"/>
                <w:bottom w:val="none" w:sz="0" w:space="0" w:color="auto"/>
                <w:right w:val="none" w:sz="0" w:space="0" w:color="auto"/>
              </w:divBdr>
              <w:divsChild>
                <w:div w:id="759519753">
                  <w:marLeft w:val="0"/>
                  <w:marRight w:val="0"/>
                  <w:marTop w:val="0"/>
                  <w:marBottom w:val="0"/>
                  <w:divBdr>
                    <w:top w:val="none" w:sz="0" w:space="0" w:color="auto"/>
                    <w:left w:val="none" w:sz="0" w:space="0" w:color="auto"/>
                    <w:bottom w:val="none" w:sz="0" w:space="0" w:color="auto"/>
                    <w:right w:val="none" w:sz="0" w:space="0" w:color="auto"/>
                  </w:divBdr>
                  <w:divsChild>
                    <w:div w:id="1683628913">
                      <w:marLeft w:val="0"/>
                      <w:marRight w:val="0"/>
                      <w:marTop w:val="0"/>
                      <w:marBottom w:val="0"/>
                      <w:divBdr>
                        <w:top w:val="none" w:sz="0" w:space="0" w:color="auto"/>
                        <w:left w:val="none" w:sz="0" w:space="0" w:color="auto"/>
                        <w:bottom w:val="none" w:sz="0" w:space="0" w:color="auto"/>
                        <w:right w:val="none" w:sz="0" w:space="0" w:color="auto"/>
                      </w:divBdr>
                      <w:divsChild>
                        <w:div w:id="1686126806">
                          <w:marLeft w:val="0"/>
                          <w:marRight w:val="0"/>
                          <w:marTop w:val="0"/>
                          <w:marBottom w:val="0"/>
                          <w:divBdr>
                            <w:top w:val="none" w:sz="0" w:space="0" w:color="auto"/>
                            <w:left w:val="none" w:sz="0" w:space="0" w:color="auto"/>
                            <w:bottom w:val="none" w:sz="0" w:space="0" w:color="auto"/>
                            <w:right w:val="none" w:sz="0" w:space="0" w:color="auto"/>
                          </w:divBdr>
                          <w:divsChild>
                            <w:div w:id="57254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669777">
      <w:bodyDiv w:val="1"/>
      <w:marLeft w:val="0"/>
      <w:marRight w:val="0"/>
      <w:marTop w:val="0"/>
      <w:marBottom w:val="0"/>
      <w:divBdr>
        <w:top w:val="none" w:sz="0" w:space="0" w:color="auto"/>
        <w:left w:val="none" w:sz="0" w:space="0" w:color="auto"/>
        <w:bottom w:val="none" w:sz="0" w:space="0" w:color="auto"/>
        <w:right w:val="none" w:sz="0" w:space="0" w:color="auto"/>
      </w:divBdr>
      <w:divsChild>
        <w:div w:id="621956807">
          <w:marLeft w:val="0"/>
          <w:marRight w:val="0"/>
          <w:marTop w:val="0"/>
          <w:marBottom w:val="0"/>
          <w:divBdr>
            <w:top w:val="none" w:sz="0" w:space="0" w:color="auto"/>
            <w:left w:val="none" w:sz="0" w:space="0" w:color="auto"/>
            <w:bottom w:val="none" w:sz="0" w:space="0" w:color="auto"/>
            <w:right w:val="none" w:sz="0" w:space="0" w:color="auto"/>
          </w:divBdr>
          <w:divsChild>
            <w:div w:id="597370250">
              <w:marLeft w:val="0"/>
              <w:marRight w:val="0"/>
              <w:marTop w:val="0"/>
              <w:marBottom w:val="0"/>
              <w:divBdr>
                <w:top w:val="none" w:sz="0" w:space="0" w:color="auto"/>
                <w:left w:val="none" w:sz="0" w:space="0" w:color="auto"/>
                <w:bottom w:val="none" w:sz="0" w:space="0" w:color="auto"/>
                <w:right w:val="none" w:sz="0" w:space="0" w:color="auto"/>
              </w:divBdr>
              <w:divsChild>
                <w:div w:id="1873495349">
                  <w:marLeft w:val="0"/>
                  <w:marRight w:val="0"/>
                  <w:marTop w:val="0"/>
                  <w:marBottom w:val="0"/>
                  <w:divBdr>
                    <w:top w:val="none" w:sz="0" w:space="0" w:color="auto"/>
                    <w:left w:val="none" w:sz="0" w:space="0" w:color="auto"/>
                    <w:bottom w:val="none" w:sz="0" w:space="0" w:color="auto"/>
                    <w:right w:val="none" w:sz="0" w:space="0" w:color="auto"/>
                  </w:divBdr>
                  <w:divsChild>
                    <w:div w:id="1191380949">
                      <w:marLeft w:val="0"/>
                      <w:marRight w:val="0"/>
                      <w:marTop w:val="0"/>
                      <w:marBottom w:val="0"/>
                      <w:divBdr>
                        <w:top w:val="none" w:sz="0" w:space="0" w:color="auto"/>
                        <w:left w:val="none" w:sz="0" w:space="0" w:color="auto"/>
                        <w:bottom w:val="none" w:sz="0" w:space="0" w:color="auto"/>
                        <w:right w:val="none" w:sz="0" w:space="0" w:color="auto"/>
                      </w:divBdr>
                      <w:divsChild>
                        <w:div w:id="1088425323">
                          <w:marLeft w:val="0"/>
                          <w:marRight w:val="0"/>
                          <w:marTop w:val="0"/>
                          <w:marBottom w:val="0"/>
                          <w:divBdr>
                            <w:top w:val="none" w:sz="0" w:space="0" w:color="auto"/>
                            <w:left w:val="none" w:sz="0" w:space="0" w:color="auto"/>
                            <w:bottom w:val="none" w:sz="0" w:space="0" w:color="auto"/>
                            <w:right w:val="none" w:sz="0" w:space="0" w:color="auto"/>
                          </w:divBdr>
                          <w:divsChild>
                            <w:div w:id="84451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573395">
      <w:bodyDiv w:val="1"/>
      <w:marLeft w:val="0"/>
      <w:marRight w:val="0"/>
      <w:marTop w:val="0"/>
      <w:marBottom w:val="0"/>
      <w:divBdr>
        <w:top w:val="none" w:sz="0" w:space="0" w:color="auto"/>
        <w:left w:val="none" w:sz="0" w:space="0" w:color="auto"/>
        <w:bottom w:val="none" w:sz="0" w:space="0" w:color="auto"/>
        <w:right w:val="none" w:sz="0" w:space="0" w:color="auto"/>
      </w:divBdr>
      <w:divsChild>
        <w:div w:id="314073630">
          <w:marLeft w:val="0"/>
          <w:marRight w:val="0"/>
          <w:marTop w:val="0"/>
          <w:marBottom w:val="0"/>
          <w:divBdr>
            <w:top w:val="none" w:sz="0" w:space="0" w:color="auto"/>
            <w:left w:val="none" w:sz="0" w:space="0" w:color="auto"/>
            <w:bottom w:val="none" w:sz="0" w:space="0" w:color="auto"/>
            <w:right w:val="none" w:sz="0" w:space="0" w:color="auto"/>
          </w:divBdr>
          <w:divsChild>
            <w:div w:id="1112673578">
              <w:marLeft w:val="0"/>
              <w:marRight w:val="0"/>
              <w:marTop w:val="0"/>
              <w:marBottom w:val="0"/>
              <w:divBdr>
                <w:top w:val="none" w:sz="0" w:space="0" w:color="auto"/>
                <w:left w:val="none" w:sz="0" w:space="0" w:color="auto"/>
                <w:bottom w:val="none" w:sz="0" w:space="0" w:color="auto"/>
                <w:right w:val="none" w:sz="0" w:space="0" w:color="auto"/>
              </w:divBdr>
              <w:divsChild>
                <w:div w:id="2008247092">
                  <w:marLeft w:val="0"/>
                  <w:marRight w:val="0"/>
                  <w:marTop w:val="0"/>
                  <w:marBottom w:val="0"/>
                  <w:divBdr>
                    <w:top w:val="none" w:sz="0" w:space="0" w:color="auto"/>
                    <w:left w:val="none" w:sz="0" w:space="0" w:color="auto"/>
                    <w:bottom w:val="none" w:sz="0" w:space="0" w:color="auto"/>
                    <w:right w:val="none" w:sz="0" w:space="0" w:color="auto"/>
                  </w:divBdr>
                  <w:divsChild>
                    <w:div w:id="837765912">
                      <w:marLeft w:val="0"/>
                      <w:marRight w:val="0"/>
                      <w:marTop w:val="0"/>
                      <w:marBottom w:val="0"/>
                      <w:divBdr>
                        <w:top w:val="none" w:sz="0" w:space="0" w:color="auto"/>
                        <w:left w:val="none" w:sz="0" w:space="0" w:color="auto"/>
                        <w:bottom w:val="none" w:sz="0" w:space="0" w:color="auto"/>
                        <w:right w:val="none" w:sz="0" w:space="0" w:color="auto"/>
                      </w:divBdr>
                      <w:divsChild>
                        <w:div w:id="1243106871">
                          <w:marLeft w:val="0"/>
                          <w:marRight w:val="0"/>
                          <w:marTop w:val="0"/>
                          <w:marBottom w:val="0"/>
                          <w:divBdr>
                            <w:top w:val="none" w:sz="0" w:space="0" w:color="auto"/>
                            <w:left w:val="none" w:sz="0" w:space="0" w:color="auto"/>
                            <w:bottom w:val="none" w:sz="0" w:space="0" w:color="auto"/>
                            <w:right w:val="none" w:sz="0" w:space="0" w:color="auto"/>
                          </w:divBdr>
                          <w:divsChild>
                            <w:div w:id="136277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fif"/><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fi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sh%20laptop\AppData\Local\Kingsoft\WPS%20Office\&#31179;&#26085;&#22805;&#38451;&#35199;&#19979;.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秋日夕阳西下.wpt</Template>
  <TotalTime>216</TotalTime>
  <Pages>14</Pages>
  <Words>229</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Danish laptop</dc:creator>
  <cp:lastModifiedBy>asp</cp:lastModifiedBy>
  <cp:revision>28</cp:revision>
  <dcterms:created xsi:type="dcterms:W3CDTF">2024-01-11T05:05:00Z</dcterms:created>
  <dcterms:modified xsi:type="dcterms:W3CDTF">2024-09-21T11:41:00Z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5AD8E23DFC7E45FE8B5C90DD01916432_11</vt:lpwstr>
  </property>
</Properties>
</file>